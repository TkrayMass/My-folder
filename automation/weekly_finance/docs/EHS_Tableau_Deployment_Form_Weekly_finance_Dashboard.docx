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35235213"/>
    <w:p w14:paraId="28902F50" w14:textId="01CBEB70" w:rsidR="005C6F4B" w:rsidRDefault="0063718A">
      <w:pPr>
        <w:pStyle w:val="Heading1"/>
      </w:pPr>
      <w:r>
        <w:fldChar w:fldCharType="begin"/>
      </w:r>
      <w:r w:rsidR="005C6F4B">
        <w:instrText xml:space="preserve"> TITLE  \* MERGEFORMAT </w:instrText>
      </w:r>
      <w:r>
        <w:fldChar w:fldCharType="separate"/>
      </w:r>
      <w:r w:rsidR="00D4064F">
        <w:t xml:space="preserve">EHS </w:t>
      </w:r>
      <w:r w:rsidR="003737C0">
        <w:t>Tableau</w:t>
      </w:r>
      <w:r w:rsidR="00D4064F">
        <w:t xml:space="preserve"> Deployment Form</w:t>
      </w:r>
      <w:r>
        <w:fldChar w:fldCharType="end"/>
      </w:r>
      <w:bookmarkEnd w:id="0"/>
    </w:p>
    <w:p w14:paraId="3E73DF56" w14:textId="363ED260" w:rsidR="005C6F4B" w:rsidRDefault="005C6F4B">
      <w:pPr>
        <w:rPr>
          <w:i/>
          <w:iCs/>
        </w:rPr>
      </w:pPr>
      <w:r>
        <w:rPr>
          <w:i/>
          <w:iCs/>
        </w:rPr>
        <w:t xml:space="preserve">Author: </w:t>
      </w:r>
      <w:fldSimple w:instr=" AUTHOR  \* MERGEFORMAT ">
        <w:r w:rsidR="00E809E2">
          <w:rPr>
            <w:i/>
            <w:iCs/>
            <w:noProof/>
          </w:rPr>
          <w:t>EHS</w:t>
        </w:r>
      </w:fldSimple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  <w:r w:rsidR="000D29BB">
        <w:rPr>
          <w:i/>
          <w:iCs/>
        </w:rPr>
        <w:tab/>
      </w:r>
    </w:p>
    <w:p w14:paraId="7E4BC6D2" w14:textId="7DC830EC" w:rsidR="005C6F4B" w:rsidRDefault="005C6F4B">
      <w:pPr>
        <w:rPr>
          <w:i/>
          <w:iCs/>
        </w:rPr>
      </w:pPr>
      <w:r>
        <w:rPr>
          <w:i/>
          <w:iCs/>
        </w:rPr>
        <w:t xml:space="preserve">Comments: </w:t>
      </w:r>
      <w:fldSimple w:instr=" COMMENTS  \* MERGEFORMAT ">
        <w:r w:rsidR="00E809E2">
          <w:rPr>
            <w:i/>
            <w:iCs/>
          </w:rPr>
          <w:t xml:space="preserve">This Document allows EHS Agencies to request Deployment of </w:t>
        </w:r>
        <w:r w:rsidR="003737C0">
          <w:rPr>
            <w:i/>
            <w:iCs/>
          </w:rPr>
          <w:t>Tableau</w:t>
        </w:r>
        <w:r w:rsidR="00E809E2">
          <w:rPr>
            <w:i/>
            <w:iCs/>
          </w:rPr>
          <w:t xml:space="preserve"> Content to Production. </w:t>
        </w:r>
      </w:fldSimple>
    </w:p>
    <w:p w14:paraId="3C176BA9" w14:textId="77777777" w:rsidR="00504E5C" w:rsidRDefault="00632F4A" w:rsidP="00632F4A">
      <w:pPr>
        <w:pStyle w:val="Heading2"/>
      </w:pPr>
      <w:r>
        <w:t>Agency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3"/>
        <w:gridCol w:w="1589"/>
        <w:gridCol w:w="4478"/>
      </w:tblGrid>
      <w:tr w:rsidR="00632F4A" w:rsidRPr="00632F4A" w14:paraId="10204A0E" w14:textId="77777777" w:rsidTr="001E6547">
        <w:tc>
          <w:tcPr>
            <w:tcW w:w="2563" w:type="dxa"/>
          </w:tcPr>
          <w:p w14:paraId="698A1885" w14:textId="77777777" w:rsidR="00632F4A" w:rsidRPr="00632F4A" w:rsidRDefault="00632F4A" w:rsidP="00632F4A">
            <w:r w:rsidRPr="00632F4A">
              <w:t>Agency Name</w:t>
            </w:r>
          </w:p>
        </w:tc>
        <w:tc>
          <w:tcPr>
            <w:tcW w:w="6067" w:type="dxa"/>
            <w:gridSpan w:val="2"/>
          </w:tcPr>
          <w:p w14:paraId="71DB9642" w14:textId="7FEEF2D4" w:rsidR="00632F4A" w:rsidRPr="00632F4A" w:rsidRDefault="007C3A43" w:rsidP="00632F4A">
            <w:r>
              <w:t>EOHHS</w:t>
            </w:r>
          </w:p>
        </w:tc>
      </w:tr>
      <w:tr w:rsidR="00353CED" w:rsidRPr="00632F4A" w14:paraId="2C0263A4" w14:textId="77777777" w:rsidTr="001E6547">
        <w:tc>
          <w:tcPr>
            <w:tcW w:w="2563" w:type="dxa"/>
            <w:vMerge w:val="restart"/>
          </w:tcPr>
          <w:p w14:paraId="41C5BA1A" w14:textId="77777777" w:rsidR="00353CED" w:rsidRDefault="00353CED" w:rsidP="00353CED">
            <w:r>
              <w:t xml:space="preserve">Technical Contact </w:t>
            </w:r>
          </w:p>
        </w:tc>
        <w:tc>
          <w:tcPr>
            <w:tcW w:w="1589" w:type="dxa"/>
          </w:tcPr>
          <w:p w14:paraId="59814811" w14:textId="77777777" w:rsidR="00353CED" w:rsidRPr="00632F4A" w:rsidRDefault="00353CED" w:rsidP="00353CED">
            <w:r>
              <w:t>Name</w:t>
            </w:r>
          </w:p>
        </w:tc>
        <w:tc>
          <w:tcPr>
            <w:tcW w:w="4478" w:type="dxa"/>
          </w:tcPr>
          <w:p w14:paraId="4FB69F19" w14:textId="19FD52B0" w:rsidR="00353CED" w:rsidRPr="00632F4A" w:rsidRDefault="00AE0296" w:rsidP="009A12AC">
            <w:r>
              <w:t>Venkat Pakkiru/Sravan Andela</w:t>
            </w:r>
          </w:p>
        </w:tc>
      </w:tr>
      <w:tr w:rsidR="00353CED" w:rsidRPr="00632F4A" w14:paraId="7F426DB8" w14:textId="77777777" w:rsidTr="001E6547">
        <w:tc>
          <w:tcPr>
            <w:tcW w:w="2563" w:type="dxa"/>
            <w:vMerge/>
          </w:tcPr>
          <w:p w14:paraId="6F6C9BE0" w14:textId="77777777" w:rsidR="00353CED" w:rsidRDefault="00353CED" w:rsidP="00353CED"/>
        </w:tc>
        <w:tc>
          <w:tcPr>
            <w:tcW w:w="1589" w:type="dxa"/>
          </w:tcPr>
          <w:p w14:paraId="34A4D258" w14:textId="77777777" w:rsidR="00353CED" w:rsidRPr="00632F4A" w:rsidRDefault="00353CED" w:rsidP="00353CED">
            <w:r>
              <w:t>Email</w:t>
            </w:r>
          </w:p>
        </w:tc>
        <w:tc>
          <w:tcPr>
            <w:tcW w:w="4478" w:type="dxa"/>
          </w:tcPr>
          <w:p w14:paraId="32263816" w14:textId="2CBE721A" w:rsidR="00353CED" w:rsidRPr="00632F4A" w:rsidRDefault="00353CED" w:rsidP="009A12AC"/>
        </w:tc>
      </w:tr>
    </w:tbl>
    <w:p w14:paraId="327821DB" w14:textId="77777777" w:rsidR="00632F4A" w:rsidRDefault="000E4D87" w:rsidP="000E4D87">
      <w:pPr>
        <w:pStyle w:val="Heading2"/>
      </w:pPr>
      <w:r>
        <w:t>Project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81"/>
        <w:gridCol w:w="6049"/>
      </w:tblGrid>
      <w:tr w:rsidR="000E4D87" w:rsidRPr="00632F4A" w14:paraId="408F4626" w14:textId="77777777" w:rsidTr="003C3304">
        <w:tc>
          <w:tcPr>
            <w:tcW w:w="2628" w:type="dxa"/>
          </w:tcPr>
          <w:p w14:paraId="45B7ABB2" w14:textId="77777777" w:rsidR="000E4D87" w:rsidRDefault="000E4D87" w:rsidP="000E4D87">
            <w:r>
              <w:t>Project Name</w:t>
            </w:r>
          </w:p>
        </w:tc>
        <w:tc>
          <w:tcPr>
            <w:tcW w:w="6228" w:type="dxa"/>
          </w:tcPr>
          <w:p w14:paraId="32429D0A" w14:textId="78252745" w:rsidR="000E4D87" w:rsidRPr="00632F4A" w:rsidRDefault="000E4D87" w:rsidP="000E4D87"/>
        </w:tc>
      </w:tr>
      <w:tr w:rsidR="001E6547" w:rsidRPr="00632F4A" w14:paraId="1D6B8E2A" w14:textId="77777777" w:rsidTr="003C3304">
        <w:tc>
          <w:tcPr>
            <w:tcW w:w="2628" w:type="dxa"/>
          </w:tcPr>
          <w:p w14:paraId="0BEA21F3" w14:textId="7CF33C87" w:rsidR="001E6547" w:rsidRDefault="001E6547" w:rsidP="000E4D87">
            <w:r>
              <w:t xml:space="preserve">Date Requested </w:t>
            </w:r>
          </w:p>
        </w:tc>
        <w:tc>
          <w:tcPr>
            <w:tcW w:w="6228" w:type="dxa"/>
          </w:tcPr>
          <w:p w14:paraId="30252E3C" w14:textId="77777777" w:rsidR="001E6547" w:rsidRPr="00632F4A" w:rsidRDefault="001E6547" w:rsidP="000E4D87"/>
        </w:tc>
      </w:tr>
    </w:tbl>
    <w:p w14:paraId="5382FE83" w14:textId="2E7D6E8F" w:rsidR="00B23715" w:rsidRDefault="00E52630" w:rsidP="00B23715">
      <w:pPr>
        <w:pStyle w:val="Heading2"/>
      </w:pPr>
      <w:r>
        <w:t>Deployment Information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03"/>
        <w:gridCol w:w="6027"/>
      </w:tblGrid>
      <w:tr w:rsidR="00B23715" w14:paraId="20246101" w14:textId="77777777" w:rsidTr="001E6547">
        <w:tc>
          <w:tcPr>
            <w:tcW w:w="2603" w:type="dxa"/>
          </w:tcPr>
          <w:p w14:paraId="636AD835" w14:textId="2F9639EA" w:rsidR="00B23715" w:rsidRDefault="00E52630" w:rsidP="00A37AFB">
            <w:r>
              <w:t>Jira #</w:t>
            </w:r>
          </w:p>
        </w:tc>
        <w:tc>
          <w:tcPr>
            <w:tcW w:w="6027" w:type="dxa"/>
          </w:tcPr>
          <w:p w14:paraId="14F54352" w14:textId="6F5CEB20" w:rsidR="00B23715" w:rsidRDefault="00F52FE5" w:rsidP="00A37AFB">
            <w:r>
              <w:t>Specify the Jira Ticket number</w:t>
            </w:r>
          </w:p>
        </w:tc>
      </w:tr>
      <w:tr w:rsidR="00B23715" w14:paraId="2D714366" w14:textId="77777777" w:rsidTr="001E6547">
        <w:tc>
          <w:tcPr>
            <w:tcW w:w="2603" w:type="dxa"/>
          </w:tcPr>
          <w:p w14:paraId="2EAA3064" w14:textId="1A346B6E" w:rsidR="00B23715" w:rsidRDefault="00E52630" w:rsidP="00A37AFB">
            <w:r>
              <w:t>New/Existing</w:t>
            </w:r>
          </w:p>
        </w:tc>
        <w:tc>
          <w:tcPr>
            <w:tcW w:w="6027" w:type="dxa"/>
          </w:tcPr>
          <w:p w14:paraId="520F3BAD" w14:textId="268E3F1B" w:rsidR="00B23715" w:rsidRDefault="00E52630" w:rsidP="00A37AFB"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New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t xml:space="preserve"> Existing</w:t>
            </w:r>
          </w:p>
        </w:tc>
      </w:tr>
      <w:tr w:rsidR="00B23715" w14:paraId="06F21D26" w14:textId="77777777" w:rsidTr="001E6547">
        <w:tc>
          <w:tcPr>
            <w:tcW w:w="2603" w:type="dxa"/>
          </w:tcPr>
          <w:p w14:paraId="6D337AF1" w14:textId="3BE86E91" w:rsidR="00B23715" w:rsidRDefault="00E52630" w:rsidP="00A37AFB">
            <w:r>
              <w:t>Dashboard Name</w:t>
            </w:r>
          </w:p>
        </w:tc>
        <w:tc>
          <w:tcPr>
            <w:tcW w:w="6027" w:type="dxa"/>
          </w:tcPr>
          <w:p w14:paraId="6B00560D" w14:textId="1E316BD2" w:rsidR="00B23715" w:rsidRDefault="005863BE" w:rsidP="00A37AFB">
            <w:r w:rsidRPr="005863BE">
              <w:rPr>
                <w:b/>
                <w:bCs/>
              </w:rPr>
              <w:t xml:space="preserve">Weekly Finance </w:t>
            </w:r>
            <w:r>
              <w:rPr>
                <w:b/>
                <w:bCs/>
              </w:rPr>
              <w:t>Dashboard</w:t>
            </w:r>
          </w:p>
        </w:tc>
      </w:tr>
      <w:tr w:rsidR="00E52630" w14:paraId="5D24C4BE" w14:textId="77777777" w:rsidTr="001E6547">
        <w:tc>
          <w:tcPr>
            <w:tcW w:w="2603" w:type="dxa"/>
          </w:tcPr>
          <w:p w14:paraId="79AFE600" w14:textId="1EBBEF4C" w:rsidR="00E52630" w:rsidRDefault="00E52630" w:rsidP="00A37AFB">
            <w:r>
              <w:t>Source Path</w:t>
            </w:r>
          </w:p>
        </w:tc>
        <w:tc>
          <w:tcPr>
            <w:tcW w:w="6027" w:type="dxa"/>
          </w:tcPr>
          <w:p w14:paraId="156FCB18" w14:textId="77777777" w:rsidR="005863BE" w:rsidRPr="005863BE" w:rsidRDefault="005863BE" w:rsidP="005863BE">
            <w:pPr>
              <w:numPr>
                <w:ilvl w:val="0"/>
                <w:numId w:val="33"/>
              </w:numPr>
            </w:pPr>
            <w:hyperlink r:id="rId8" w:anchor="/site/EOHHSBusinessIntelligence/projects/88" w:tooltip="MassHealth Analytics" w:history="1">
              <w:r w:rsidRPr="005863BE">
                <w:rPr>
                  <w:rStyle w:val="Hyperlink"/>
                  <w:b/>
                  <w:bCs/>
                </w:rPr>
                <w:t>MassHealth Analytics</w:t>
              </w:r>
            </w:hyperlink>
            <w:r w:rsidRPr="005863BE">
              <w:t>/</w:t>
            </w:r>
          </w:p>
          <w:p w14:paraId="7CCF2185" w14:textId="77777777" w:rsidR="005863BE" w:rsidRPr="005863BE" w:rsidRDefault="005863BE" w:rsidP="005863BE">
            <w:pPr>
              <w:numPr>
                <w:ilvl w:val="0"/>
                <w:numId w:val="33"/>
              </w:numPr>
            </w:pPr>
            <w:hyperlink r:id="rId9" w:anchor="/site/EOHHSBusinessIntelligence/projects/95" w:tooltip="UAT" w:history="1">
              <w:r w:rsidRPr="005863BE">
                <w:rPr>
                  <w:rStyle w:val="Hyperlink"/>
                  <w:b/>
                  <w:bCs/>
                </w:rPr>
                <w:t>UAT</w:t>
              </w:r>
            </w:hyperlink>
            <w:r w:rsidRPr="005863BE">
              <w:t>/</w:t>
            </w:r>
          </w:p>
          <w:p w14:paraId="3145E84C" w14:textId="77777777" w:rsidR="005863BE" w:rsidRPr="005863BE" w:rsidRDefault="005863BE" w:rsidP="005863BE">
            <w:pPr>
              <w:numPr>
                <w:ilvl w:val="0"/>
                <w:numId w:val="33"/>
              </w:numPr>
            </w:pPr>
            <w:hyperlink r:id="rId10" w:anchor="/site/EOHHSBusinessIntelligence/workbooks/2834" w:tooltip="Weekly Finance Dashboard" w:history="1">
              <w:r w:rsidRPr="005863BE">
                <w:rPr>
                  <w:rStyle w:val="Hyperlink"/>
                  <w:b/>
                  <w:bCs/>
                </w:rPr>
                <w:t>Weekly Finance Dashboard</w:t>
              </w:r>
            </w:hyperlink>
            <w:r w:rsidRPr="005863BE">
              <w:t>/</w:t>
            </w:r>
          </w:p>
          <w:p w14:paraId="6C1783B6" w14:textId="58B41502" w:rsidR="00E52630" w:rsidRDefault="00E52630" w:rsidP="00A37AFB"/>
        </w:tc>
      </w:tr>
      <w:tr w:rsidR="00E52630" w14:paraId="16933D2D" w14:textId="77777777" w:rsidTr="001E6547">
        <w:tc>
          <w:tcPr>
            <w:tcW w:w="2603" w:type="dxa"/>
          </w:tcPr>
          <w:p w14:paraId="1AB36C38" w14:textId="3E322254" w:rsidR="00E52630" w:rsidRDefault="00E52630" w:rsidP="00A37AFB">
            <w:r>
              <w:t>Target Path</w:t>
            </w:r>
          </w:p>
        </w:tc>
        <w:tc>
          <w:tcPr>
            <w:tcW w:w="6027" w:type="dxa"/>
          </w:tcPr>
          <w:p w14:paraId="0431EE41" w14:textId="77777777" w:rsidR="005863BE" w:rsidRPr="005863BE" w:rsidRDefault="005863BE" w:rsidP="005863BE">
            <w:pPr>
              <w:numPr>
                <w:ilvl w:val="0"/>
                <w:numId w:val="32"/>
              </w:numPr>
            </w:pPr>
            <w:hyperlink r:id="rId11" w:anchor="/site/EOHHSBusinessIntelligence/projects/88" w:tooltip="MassHealth Analytics" w:history="1">
              <w:r w:rsidRPr="005863BE">
                <w:rPr>
                  <w:rStyle w:val="Hyperlink"/>
                  <w:b/>
                  <w:bCs/>
                </w:rPr>
                <w:t>MassHealth Analytics</w:t>
              </w:r>
            </w:hyperlink>
            <w:r w:rsidRPr="005863BE">
              <w:t>/</w:t>
            </w:r>
          </w:p>
          <w:p w14:paraId="0A8DF554" w14:textId="77777777" w:rsidR="005863BE" w:rsidRPr="005863BE" w:rsidRDefault="005863BE" w:rsidP="005863BE">
            <w:pPr>
              <w:numPr>
                <w:ilvl w:val="0"/>
                <w:numId w:val="32"/>
              </w:numPr>
            </w:pPr>
            <w:hyperlink r:id="rId12" w:anchor="/site/EOHHSBusinessIntelligence/projects/130" w:tooltip="Advanced Analytics" w:history="1">
              <w:r w:rsidRPr="005863BE">
                <w:rPr>
                  <w:rStyle w:val="Hyperlink"/>
                  <w:b/>
                  <w:bCs/>
                </w:rPr>
                <w:t>Advanced Analytics</w:t>
              </w:r>
            </w:hyperlink>
            <w:r w:rsidRPr="005863BE">
              <w:t>/</w:t>
            </w:r>
          </w:p>
          <w:p w14:paraId="03095676" w14:textId="77777777" w:rsidR="005863BE" w:rsidRPr="005863BE" w:rsidRDefault="005863BE" w:rsidP="005863BE">
            <w:pPr>
              <w:ind w:left="720"/>
            </w:pPr>
          </w:p>
          <w:p w14:paraId="18469029" w14:textId="77777777" w:rsidR="005863BE" w:rsidRPr="005863BE" w:rsidRDefault="005863BE" w:rsidP="005863BE">
            <w:pPr>
              <w:numPr>
                <w:ilvl w:val="0"/>
                <w:numId w:val="32"/>
              </w:numPr>
            </w:pPr>
            <w:r w:rsidRPr="005863BE">
              <w:t>Weekly Finance Dashboard</w:t>
            </w:r>
          </w:p>
          <w:p w14:paraId="704B5F48" w14:textId="3060949C" w:rsidR="00E52630" w:rsidRDefault="00E52630" w:rsidP="00A37AFB"/>
        </w:tc>
      </w:tr>
      <w:tr w:rsidR="007C3A43" w14:paraId="7BB549E6" w14:textId="77777777" w:rsidTr="001E6547">
        <w:tc>
          <w:tcPr>
            <w:tcW w:w="2603" w:type="dxa"/>
          </w:tcPr>
          <w:p w14:paraId="0A14BC61" w14:textId="40A34ABD" w:rsidR="007C3A43" w:rsidRDefault="007C3A43" w:rsidP="00A37AFB">
            <w:r>
              <w:t>GitHub Location</w:t>
            </w:r>
          </w:p>
        </w:tc>
        <w:tc>
          <w:tcPr>
            <w:tcW w:w="6027" w:type="dxa"/>
          </w:tcPr>
          <w:p w14:paraId="588B868A" w14:textId="69857FC3" w:rsidR="007C3A43" w:rsidRDefault="007C3A43" w:rsidP="00A37AFB">
            <w:r>
              <w:t>Specify the Tableau Packaged Workbook path</w:t>
            </w:r>
          </w:p>
        </w:tc>
      </w:tr>
      <w:tr w:rsidR="00B23715" w14:paraId="260C0C97" w14:textId="77777777" w:rsidTr="001E6547">
        <w:tc>
          <w:tcPr>
            <w:tcW w:w="2603" w:type="dxa"/>
          </w:tcPr>
          <w:p w14:paraId="1154E7FD" w14:textId="72056323" w:rsidR="00B23715" w:rsidRDefault="00E52630" w:rsidP="00A37AFB">
            <w:r>
              <w:t>Data Sources</w:t>
            </w:r>
          </w:p>
        </w:tc>
        <w:tc>
          <w:tcPr>
            <w:tcW w:w="6027" w:type="dxa"/>
          </w:tcPr>
          <w:tbl>
            <w:tblPr>
              <w:tblW w:w="3461" w:type="dxa"/>
              <w:tblLook w:val="04A0" w:firstRow="1" w:lastRow="0" w:firstColumn="1" w:lastColumn="0" w:noHBand="0" w:noVBand="1"/>
            </w:tblPr>
            <w:tblGrid>
              <w:gridCol w:w="3647"/>
            </w:tblGrid>
            <w:tr w:rsidR="0085017B" w:rsidRPr="0085017B" w14:paraId="5A2253F2" w14:textId="77777777" w:rsidTr="0085017B">
              <w:trPr>
                <w:trHeight w:val="58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D532794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BG_CASELOAD</w:t>
                  </w:r>
                </w:p>
              </w:tc>
            </w:tr>
            <w:tr w:rsidR="0085017B" w:rsidRPr="0085017B" w14:paraId="5315C8EB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FB5C6D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BG_CASELOAD_BENEFITS</w:t>
                  </w:r>
                </w:p>
              </w:tc>
            </w:tr>
            <w:tr w:rsidR="0085017B" w:rsidRPr="0085017B" w14:paraId="27181B30" w14:textId="77777777" w:rsidTr="0085017B">
              <w:trPr>
                <w:trHeight w:val="116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5C9BB03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BG_CASELOAD_DEMOGRAPHIC</w:t>
                  </w:r>
                </w:p>
              </w:tc>
            </w:tr>
            <w:tr w:rsidR="0085017B" w:rsidRPr="0085017B" w14:paraId="0A798E86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D7C3A5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BG_CASELOAD_PLANTYPE</w:t>
                  </w:r>
                </w:p>
              </w:tc>
            </w:tr>
            <w:tr w:rsidR="0085017B" w:rsidRPr="0085017B" w14:paraId="3F6A59C0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5D6EA3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BG_ADDS_BENEFITS</w:t>
                  </w:r>
                </w:p>
              </w:tc>
            </w:tr>
            <w:tr w:rsidR="0085017B" w:rsidRPr="0085017B" w14:paraId="5E21FEBB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020260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BG_ADDS_DEMOGRAPHIC</w:t>
                  </w:r>
                </w:p>
              </w:tc>
            </w:tr>
            <w:tr w:rsidR="0085017B" w:rsidRPr="0085017B" w14:paraId="0EA15F9A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362E77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BG_ADDS_PLANTYPE</w:t>
                  </w:r>
                </w:p>
              </w:tc>
            </w:tr>
            <w:tr w:rsidR="0085017B" w:rsidRPr="0085017B" w14:paraId="4A84FFFD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DD5EA6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lastRenderedPageBreak/>
                    <w:t>BG_TERMS_BENEFITS</w:t>
                  </w:r>
                </w:p>
              </w:tc>
            </w:tr>
            <w:tr w:rsidR="0085017B" w:rsidRPr="0085017B" w14:paraId="7924A674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5D6626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BG_TERMS_DEMOGRAPHIC</w:t>
                  </w:r>
                </w:p>
              </w:tc>
            </w:tr>
            <w:tr w:rsidR="0085017B" w:rsidRPr="0085017B" w14:paraId="7D297B8A" w14:textId="77777777" w:rsidTr="0085017B">
              <w:trPr>
                <w:trHeight w:val="87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12AAA7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BG_TERMS_PLANTYPE</w:t>
                  </w:r>
                </w:p>
              </w:tc>
            </w:tr>
            <w:tr w:rsidR="0085017B" w:rsidRPr="0085017B" w14:paraId="227607F4" w14:textId="77777777" w:rsidTr="0085017B">
              <w:trPr>
                <w:trHeight w:val="29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756A26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BUDGET_XWALK_MEMBER_GROUPING</w:t>
                  </w:r>
                </w:p>
              </w:tc>
            </w:tr>
            <w:tr w:rsidR="0085017B" w:rsidRPr="0085017B" w14:paraId="36CBA4BC" w14:textId="77777777" w:rsidTr="0085017B">
              <w:trPr>
                <w:trHeight w:val="290"/>
              </w:trPr>
              <w:tc>
                <w:tcPr>
                  <w:tcW w:w="346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BCE72" w14:textId="77777777" w:rsidR="0085017B" w:rsidRPr="0085017B" w:rsidRDefault="0085017B" w:rsidP="0085017B">
                  <w:pPr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85017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BG_CHANGES</w:t>
                  </w:r>
                </w:p>
              </w:tc>
            </w:tr>
          </w:tbl>
          <w:p w14:paraId="01549CB2" w14:textId="5144F40B" w:rsidR="007C3A43" w:rsidRDefault="007C3A43" w:rsidP="007C3A43"/>
        </w:tc>
      </w:tr>
      <w:tr w:rsidR="00E52630" w14:paraId="3CFCC418" w14:textId="77777777" w:rsidTr="001E6547">
        <w:tc>
          <w:tcPr>
            <w:tcW w:w="2603" w:type="dxa"/>
          </w:tcPr>
          <w:p w14:paraId="1EC3CB4E" w14:textId="11136362" w:rsidR="00E52630" w:rsidRDefault="0046133C" w:rsidP="00A37AFB">
            <w:r>
              <w:lastRenderedPageBreak/>
              <w:t xml:space="preserve">Permission to User/Group </w:t>
            </w:r>
          </w:p>
        </w:tc>
        <w:tc>
          <w:tcPr>
            <w:tcW w:w="6027" w:type="dxa"/>
          </w:tcPr>
          <w:p w14:paraId="585B2DE6" w14:textId="0839DC11" w:rsidR="00E52630" w:rsidRDefault="0085017B" w:rsidP="00A37AFB">
            <w:r w:rsidRPr="0085017B">
              <w:t xml:space="preserve">Jefferies, Kristen E (EHS) &lt;kristen.e.jefferies@mass.gov&gt;; Jones, Marissa (EHS) &lt;Marissa.Jones@mass.gov&gt;; Paolino, Julia (EHS) &lt;Julia.Paolino@mass.gov&gt;; Sesay, Mohamed (EHS) &lt;mohamed.sesay@mass.gov&gt;; Zhang, Zhao (EHS) </w:t>
            </w:r>
            <w:hyperlink r:id="rId13" w:history="1">
              <w:r w:rsidRPr="00E500B7">
                <w:rPr>
                  <w:rStyle w:val="Hyperlink"/>
                </w:rPr>
                <w:t>Zhao.Zhang2@mass.gov</w:t>
              </w:r>
            </w:hyperlink>
            <w:r>
              <w:t xml:space="preserve">; </w:t>
            </w:r>
            <w:r w:rsidRPr="0085017B">
              <w:t>richard.blackman@mass.gov</w:t>
            </w:r>
          </w:p>
        </w:tc>
      </w:tr>
      <w:tr w:rsidR="0046133C" w14:paraId="357057AF" w14:textId="77777777" w:rsidTr="001E6547">
        <w:tc>
          <w:tcPr>
            <w:tcW w:w="2603" w:type="dxa"/>
          </w:tcPr>
          <w:p w14:paraId="37BCB216" w14:textId="6C4D2F19" w:rsidR="0046133C" w:rsidRDefault="0046133C" w:rsidP="00A37AFB">
            <w:r>
              <w:t>Subscription Details</w:t>
            </w:r>
          </w:p>
        </w:tc>
        <w:tc>
          <w:tcPr>
            <w:tcW w:w="6027" w:type="dxa"/>
          </w:tcPr>
          <w:p w14:paraId="5D08CB69" w14:textId="3F9E1318" w:rsidR="0046133C" w:rsidRDefault="0085017B" w:rsidP="00A37AFB">
            <w:r w:rsidRPr="0085017B">
              <w:t>At 9 AM every Friday, an automated email is sent to the distribution list (listed above) notifying them that the Weekly Finance Dashboard has been updated. The message also includes the dashboard link.</w:t>
            </w:r>
          </w:p>
        </w:tc>
      </w:tr>
      <w:tr w:rsidR="0046133C" w14:paraId="188DB09C" w14:textId="77777777" w:rsidTr="001E6547">
        <w:tc>
          <w:tcPr>
            <w:tcW w:w="2603" w:type="dxa"/>
          </w:tcPr>
          <w:p w14:paraId="06283CF4" w14:textId="1C421ADD" w:rsidR="0046133C" w:rsidRDefault="0046133C" w:rsidP="00A37AFB">
            <w:r>
              <w:t>Extract Refresh</w:t>
            </w:r>
            <w:r w:rsidR="00F52FE5">
              <w:t xml:space="preserve"> Schedule</w:t>
            </w:r>
          </w:p>
        </w:tc>
        <w:tc>
          <w:tcPr>
            <w:tcW w:w="6027" w:type="dxa"/>
          </w:tcPr>
          <w:p w14:paraId="50B706D3" w14:textId="6D66544A" w:rsidR="0046133C" w:rsidRDefault="0085017B" w:rsidP="00A37AFB">
            <w:r>
              <w:t>Every week before 9AM EST</w:t>
            </w:r>
          </w:p>
        </w:tc>
      </w:tr>
      <w:tr w:rsidR="00F52FE5" w14:paraId="4A36D348" w14:textId="77777777" w:rsidTr="001E6547">
        <w:tc>
          <w:tcPr>
            <w:tcW w:w="2603" w:type="dxa"/>
          </w:tcPr>
          <w:p w14:paraId="594DCBF2" w14:textId="4C277580" w:rsidR="00F52FE5" w:rsidRDefault="00F52FE5" w:rsidP="00A37AFB">
            <w:r>
              <w:t>ETL Information</w:t>
            </w:r>
          </w:p>
        </w:tc>
        <w:tc>
          <w:tcPr>
            <w:tcW w:w="6027" w:type="dxa"/>
          </w:tcPr>
          <w:p w14:paraId="7800B9E2" w14:textId="77777777" w:rsidR="009C10CC" w:rsidRDefault="009C10CC" w:rsidP="009C10CC">
            <w:r>
              <w:t>create or replace task MHTEAM.MHA.BUDGET_WEEKLY_SP</w:t>
            </w:r>
          </w:p>
          <w:p w14:paraId="4EE80478" w14:textId="77777777" w:rsidR="009C10CC" w:rsidRDefault="009C10CC" w:rsidP="009C10CC">
            <w:r>
              <w:tab/>
              <w:t>warehouse=MHA_WH</w:t>
            </w:r>
          </w:p>
          <w:p w14:paraId="360042B1" w14:textId="77777777" w:rsidR="009C10CC" w:rsidRDefault="009C10CC" w:rsidP="009C10CC">
            <w:r>
              <w:tab/>
              <w:t>schedule='USING CRON 0 6 * * 4 UTC'</w:t>
            </w:r>
          </w:p>
          <w:p w14:paraId="1895E9CB" w14:textId="430B44A3" w:rsidR="00F52FE5" w:rsidRDefault="009C10CC" w:rsidP="009C10CC">
            <w:r>
              <w:tab/>
              <w:t>as CALL MHTEAM.MHA.BUDGET_WEEKLY_MASTER_</w:t>
            </w:r>
            <w:proofErr w:type="gramStart"/>
            <w:r>
              <w:t>SP(</w:t>
            </w:r>
            <w:proofErr w:type="gramEnd"/>
            <w:r>
              <w:t>);</w:t>
            </w:r>
          </w:p>
        </w:tc>
      </w:tr>
      <w:tr w:rsidR="00F52FE5" w14:paraId="6450D541" w14:textId="77777777" w:rsidTr="001E6547">
        <w:tc>
          <w:tcPr>
            <w:tcW w:w="2603" w:type="dxa"/>
          </w:tcPr>
          <w:p w14:paraId="0C4FEBE2" w14:textId="7310E4E2" w:rsidR="00F52FE5" w:rsidRDefault="00F52FE5" w:rsidP="00A37AFB">
            <w:r>
              <w:t>Technical Contact</w:t>
            </w:r>
          </w:p>
        </w:tc>
        <w:tc>
          <w:tcPr>
            <w:tcW w:w="6027" w:type="dxa"/>
          </w:tcPr>
          <w:p w14:paraId="7118ED34" w14:textId="2AFF7F66" w:rsidR="00F52FE5" w:rsidRDefault="009C10CC" w:rsidP="00A37AFB">
            <w:r>
              <w:t>Tatyana.kray@mass.gov</w:t>
            </w:r>
          </w:p>
        </w:tc>
      </w:tr>
      <w:tr w:rsidR="00F52FE5" w14:paraId="022C0FF9" w14:textId="77777777" w:rsidTr="001E6547">
        <w:tc>
          <w:tcPr>
            <w:tcW w:w="2603" w:type="dxa"/>
          </w:tcPr>
          <w:p w14:paraId="46B4CA2B" w14:textId="1FC5473E" w:rsidR="00F52FE5" w:rsidRDefault="00F52FE5" w:rsidP="00A37AFB">
            <w:r>
              <w:t>Business Contact</w:t>
            </w:r>
          </w:p>
        </w:tc>
        <w:tc>
          <w:tcPr>
            <w:tcW w:w="6027" w:type="dxa"/>
          </w:tcPr>
          <w:p w14:paraId="20BCB302" w14:textId="107B030D" w:rsidR="00F52FE5" w:rsidRDefault="009134CC" w:rsidP="00A37AFB">
            <w:r>
              <w:t>Tatyana.kray@mass.gov</w:t>
            </w:r>
          </w:p>
        </w:tc>
      </w:tr>
      <w:tr w:rsidR="00F52FE5" w14:paraId="6FBFF776" w14:textId="77777777" w:rsidTr="001E6547">
        <w:tc>
          <w:tcPr>
            <w:tcW w:w="2603" w:type="dxa"/>
          </w:tcPr>
          <w:p w14:paraId="0D891B8B" w14:textId="32B726DC" w:rsidR="00F52FE5" w:rsidRDefault="00F52FE5" w:rsidP="00A37AFB">
            <w:r>
              <w:t>QA Approval</w:t>
            </w:r>
          </w:p>
        </w:tc>
        <w:tc>
          <w:tcPr>
            <w:tcW w:w="6027" w:type="dxa"/>
          </w:tcPr>
          <w:p w14:paraId="5FF25BFE" w14:textId="1A614481" w:rsidR="00F52FE5" w:rsidRDefault="009134CC" w:rsidP="00A37AFB">
            <w:r>
              <w:t>Tatyana.kray@mass.gov</w:t>
            </w:r>
          </w:p>
        </w:tc>
      </w:tr>
      <w:tr w:rsidR="00F52FE5" w14:paraId="1BFE1D76" w14:textId="77777777" w:rsidTr="001E6547">
        <w:tc>
          <w:tcPr>
            <w:tcW w:w="2603" w:type="dxa"/>
          </w:tcPr>
          <w:p w14:paraId="5AE5215E" w14:textId="328A7AFA" w:rsidR="00F52FE5" w:rsidRDefault="00F52FE5" w:rsidP="00A37AFB">
            <w:r>
              <w:t>UAT Approval</w:t>
            </w:r>
          </w:p>
        </w:tc>
        <w:tc>
          <w:tcPr>
            <w:tcW w:w="6027" w:type="dxa"/>
          </w:tcPr>
          <w:p w14:paraId="233DFC20" w14:textId="7AC0ED48" w:rsidR="00F52FE5" w:rsidRDefault="009134CC" w:rsidP="00A37AFB">
            <w:r>
              <w:t>Tatyana.kray@mass.gov</w:t>
            </w:r>
          </w:p>
        </w:tc>
      </w:tr>
    </w:tbl>
    <w:p w14:paraId="17C618E8" w14:textId="77777777" w:rsidR="003F4114" w:rsidRDefault="003F4114" w:rsidP="00FF44F3"/>
    <w:p w14:paraId="5DB6E495" w14:textId="77777777" w:rsidR="003F4114" w:rsidRDefault="003F4114" w:rsidP="00FF44F3"/>
    <w:p w14:paraId="6D938A84" w14:textId="77777777" w:rsidR="00BD6BAD" w:rsidRDefault="00BD6BAD" w:rsidP="00BD6BAD">
      <w:pPr>
        <w:pStyle w:val="Heading2"/>
      </w:pPr>
      <w:r>
        <w:t>Deployment Request Made by</w:t>
      </w:r>
    </w:p>
    <w:p w14:paraId="5035D71F" w14:textId="77777777" w:rsidR="00BD6BAD" w:rsidRDefault="00BD6BAD" w:rsidP="00BD6BAD">
      <w:r>
        <w:t>Enter your name:</w:t>
      </w:r>
    </w:p>
    <w:p w14:paraId="3C8AB321" w14:textId="77777777" w:rsidR="00BD6BAD" w:rsidRDefault="00BD6BAD" w:rsidP="00BD6BAD"/>
    <w:p w14:paraId="3006BDEC" w14:textId="77777777" w:rsidR="00BD6BAD" w:rsidRPr="00063771" w:rsidRDefault="00BD6BAD" w:rsidP="00BD6BAD">
      <w:pPr>
        <w:rPr>
          <w:rFonts w:ascii="Arial" w:hAnsi="Arial" w:cs="Arial"/>
          <w:b/>
          <w:i/>
          <w:sz w:val="24"/>
        </w:rPr>
      </w:pPr>
      <w:r w:rsidRPr="00063771">
        <w:rPr>
          <w:rFonts w:ascii="Arial" w:hAnsi="Arial" w:cs="Arial"/>
          <w:b/>
          <w:i/>
          <w:sz w:val="24"/>
        </w:rPr>
        <w:t xml:space="preserve">Deployment Request </w:t>
      </w:r>
      <w:r>
        <w:rPr>
          <w:rFonts w:ascii="Arial" w:hAnsi="Arial" w:cs="Arial"/>
          <w:b/>
          <w:i/>
          <w:sz w:val="24"/>
        </w:rPr>
        <w:t xml:space="preserve">to be addressed </w:t>
      </w:r>
      <w:r w:rsidRPr="00063771">
        <w:rPr>
          <w:rFonts w:ascii="Arial" w:hAnsi="Arial" w:cs="Arial"/>
          <w:b/>
          <w:i/>
          <w:sz w:val="24"/>
        </w:rPr>
        <w:t xml:space="preserve">after </w:t>
      </w:r>
    </w:p>
    <w:p w14:paraId="0DB0E4C6" w14:textId="77777777" w:rsidR="00BD6BAD" w:rsidRDefault="00BD6BAD" w:rsidP="00BD6BAD">
      <w:r>
        <w:t>Date/Comments:</w:t>
      </w:r>
    </w:p>
    <w:p w14:paraId="564531D5" w14:textId="77777777" w:rsidR="00BD6BAD" w:rsidRDefault="00BD6BAD" w:rsidP="00BD6BAD"/>
    <w:p w14:paraId="12347391" w14:textId="757C4F1E" w:rsidR="00BD6BAD" w:rsidRDefault="00BD6BAD" w:rsidP="00FF44F3">
      <w:r>
        <w:t xml:space="preserve"> (If the Deployment date is undecided, please enter comments) </w:t>
      </w:r>
    </w:p>
    <w:sectPr w:rsidR="00BD6BAD" w:rsidSect="00063771">
      <w:headerReference w:type="default" r:id="rId14"/>
      <w:footerReference w:type="default" r:id="rId15"/>
      <w:pgSz w:w="12240" w:h="15840"/>
      <w:pgMar w:top="1260" w:right="1800" w:bottom="1440" w:left="180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E129" w14:textId="77777777" w:rsidR="00CD0CAD" w:rsidRDefault="00CD0CAD">
      <w:r>
        <w:separator/>
      </w:r>
    </w:p>
  </w:endnote>
  <w:endnote w:type="continuationSeparator" w:id="0">
    <w:p w14:paraId="1C6B5CFE" w14:textId="77777777" w:rsidR="00CD0CAD" w:rsidRDefault="00CD0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8283" w14:textId="77777777" w:rsidR="006E6E0B" w:rsidRDefault="006E6E0B">
    <w:pPr>
      <w:pStyle w:val="Footer"/>
      <w:pBdr>
        <w:bottom w:val="single" w:sz="12" w:space="1" w:color="auto"/>
      </w:pBdr>
    </w:pPr>
  </w:p>
  <w:p w14:paraId="7A69C875" w14:textId="77777777" w:rsidR="006E6E0B" w:rsidRDefault="006E6E0B">
    <w:pPr>
      <w:pStyle w:val="Footer"/>
    </w:pPr>
    <w:fldSimple w:instr=" TITLE   \* MERGEFORMAT ">
      <w:r>
        <w:t>EHS Cognos Deployment Form</w:t>
      </w:r>
    </w:fldSimple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77615A">
      <w:rPr>
        <w:noProof/>
      </w:rPr>
      <w:t>2</w:t>
    </w:r>
    <w:r>
      <w:fldChar w:fldCharType="end"/>
    </w:r>
    <w:r>
      <w:t xml:space="preserve"> of </w:t>
    </w:r>
    <w:fldSimple w:instr=" NUMPAGES ">
      <w:r w:rsidR="0077615A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853F7" w14:textId="77777777" w:rsidR="00CD0CAD" w:rsidRDefault="00CD0CAD">
      <w:r>
        <w:separator/>
      </w:r>
    </w:p>
  </w:footnote>
  <w:footnote w:type="continuationSeparator" w:id="0">
    <w:p w14:paraId="284DCB72" w14:textId="77777777" w:rsidR="00CD0CAD" w:rsidRDefault="00CD0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15"/>
      <w:gridCol w:w="4325"/>
    </w:tblGrid>
    <w:tr w:rsidR="006E6E0B" w14:paraId="1D47D298" w14:textId="77777777">
      <w:tc>
        <w:tcPr>
          <w:tcW w:w="4428" w:type="dxa"/>
        </w:tcPr>
        <w:p w14:paraId="2B2AFB11" w14:textId="77777777" w:rsidR="006E6E0B" w:rsidRDefault="006E6E0B">
          <w:pPr>
            <w:pStyle w:val="Header"/>
            <w:rPr>
              <w:rFonts w:ascii="Times New Roman" w:hAnsi="Times New Roman"/>
            </w:rPr>
          </w:pPr>
          <w:r>
            <w:rPr>
              <w:rFonts w:ascii="Arial" w:hAnsi="Arial" w:cs="Arial"/>
              <w:b/>
              <w:bCs/>
            </w:rPr>
            <w:t>EHS</w:t>
          </w:r>
        </w:p>
      </w:tc>
      <w:tc>
        <w:tcPr>
          <w:tcW w:w="4428" w:type="dxa"/>
        </w:tcPr>
        <w:p w14:paraId="2AEE9145" w14:textId="6FBF5089" w:rsidR="006E6E0B" w:rsidRPr="00BC40C2" w:rsidRDefault="006E6E0B" w:rsidP="00BC40C2">
          <w:pPr>
            <w:pStyle w:val="Header"/>
            <w:jc w:val="right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EHS </w:t>
          </w:r>
          <w:r w:rsidR="003737C0">
            <w:rPr>
              <w:rFonts w:ascii="Arial" w:hAnsi="Arial" w:cs="Arial"/>
              <w:b/>
              <w:bCs/>
            </w:rPr>
            <w:t>Tableau</w:t>
          </w:r>
          <w:r>
            <w:rPr>
              <w:rFonts w:ascii="Arial" w:hAnsi="Arial" w:cs="Arial"/>
              <w:b/>
              <w:bCs/>
            </w:rPr>
            <w:t xml:space="preserve"> Service</w:t>
          </w:r>
        </w:p>
      </w:tc>
    </w:tr>
  </w:tbl>
  <w:p w14:paraId="6766D27B" w14:textId="77777777" w:rsidR="006E6E0B" w:rsidRDefault="006E6E0B">
    <w:pPr>
      <w:pStyle w:val="Header"/>
      <w:jc w:val="right"/>
    </w:pPr>
    <w:smartTag w:uri="urn:schemas-microsoft-com:office:smarttags" w:element="address">
      <w:smartTag w:uri="urn:schemas-microsoft-com:office:smarttags" w:element="Street">
        <w:r>
          <w:t xml:space="preserve">617-210-5001 </w:t>
        </w:r>
        <w:r>
          <w:sym w:font="Symbol" w:char="F0A8"/>
        </w:r>
        <w:r>
          <w:t xml:space="preserve"> 600 Washington Street</w:t>
        </w:r>
      </w:smartTag>
      <w:r>
        <w:t xml:space="preserve">, </w:t>
      </w:r>
      <w:smartTag w:uri="urn:schemas-microsoft-com:office:smarttags" w:element="City">
        <w:r>
          <w:t>Boston</w:t>
        </w:r>
      </w:smartTag>
      <w:r>
        <w:t xml:space="preserve">, </w:t>
      </w:r>
      <w:smartTag w:uri="urn:schemas-microsoft-com:office:smarttags" w:element="State">
        <w:r>
          <w:t>MA</w:t>
        </w:r>
      </w:smartTag>
      <w:r>
        <w:t xml:space="preserve"> </w:t>
      </w:r>
      <w:smartTag w:uri="urn:schemas-microsoft-com:office:smarttags" w:element="PostalCode">
        <w:r>
          <w:t>02111</w:t>
        </w:r>
      </w:smartTag>
    </w:smartTag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B7D"/>
    <w:multiLevelType w:val="hybridMultilevel"/>
    <w:tmpl w:val="050E35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F35C17"/>
    <w:multiLevelType w:val="hybridMultilevel"/>
    <w:tmpl w:val="5344CC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4188"/>
    <w:multiLevelType w:val="hybridMultilevel"/>
    <w:tmpl w:val="5E02D6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C2B99"/>
    <w:multiLevelType w:val="hybridMultilevel"/>
    <w:tmpl w:val="6CDA7A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1D78D0"/>
    <w:multiLevelType w:val="hybridMultilevel"/>
    <w:tmpl w:val="53FC4D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1170BA"/>
    <w:multiLevelType w:val="multilevel"/>
    <w:tmpl w:val="A288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61FBD"/>
    <w:multiLevelType w:val="hybridMultilevel"/>
    <w:tmpl w:val="892E1E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96D228C"/>
    <w:multiLevelType w:val="hybridMultilevel"/>
    <w:tmpl w:val="3922386A"/>
    <w:lvl w:ilvl="0" w:tplc="0409000F">
      <w:start w:val="1"/>
      <w:numFmt w:val="decimal"/>
      <w:lvlText w:val="%1."/>
      <w:lvlJc w:val="left"/>
      <w:pPr>
        <w:tabs>
          <w:tab w:val="num" w:pos="767"/>
        </w:tabs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87"/>
        </w:tabs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7"/>
        </w:tabs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27"/>
        </w:tabs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47"/>
        </w:tabs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67"/>
        </w:tabs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87"/>
        </w:tabs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07"/>
        </w:tabs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27"/>
        </w:tabs>
        <w:ind w:left="6527" w:hanging="180"/>
      </w:pPr>
    </w:lvl>
  </w:abstractNum>
  <w:abstractNum w:abstractNumId="8" w15:restartNumberingAfterBreak="0">
    <w:nsid w:val="1977333D"/>
    <w:multiLevelType w:val="hybridMultilevel"/>
    <w:tmpl w:val="DBD03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187568"/>
    <w:multiLevelType w:val="multilevel"/>
    <w:tmpl w:val="DBD0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CD123B"/>
    <w:multiLevelType w:val="hybridMultilevel"/>
    <w:tmpl w:val="452AAC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B23FA7"/>
    <w:multiLevelType w:val="hybridMultilevel"/>
    <w:tmpl w:val="14F44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6CE72A3"/>
    <w:multiLevelType w:val="hybridMultilevel"/>
    <w:tmpl w:val="3362A0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203F7F"/>
    <w:multiLevelType w:val="hybridMultilevel"/>
    <w:tmpl w:val="63A634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8807BE"/>
    <w:multiLevelType w:val="hybridMultilevel"/>
    <w:tmpl w:val="479C8E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1860BEB"/>
    <w:multiLevelType w:val="hybridMultilevel"/>
    <w:tmpl w:val="DEA6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773A5"/>
    <w:multiLevelType w:val="hybridMultilevel"/>
    <w:tmpl w:val="3E76B65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436198"/>
    <w:multiLevelType w:val="hybridMultilevel"/>
    <w:tmpl w:val="86C6C8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C12DD4"/>
    <w:multiLevelType w:val="hybridMultilevel"/>
    <w:tmpl w:val="D71603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D4940"/>
    <w:multiLevelType w:val="hybridMultilevel"/>
    <w:tmpl w:val="BCD262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C85623D"/>
    <w:multiLevelType w:val="hybridMultilevel"/>
    <w:tmpl w:val="2B34B9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107D0"/>
    <w:multiLevelType w:val="hybridMultilevel"/>
    <w:tmpl w:val="B2EA58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C30ACC"/>
    <w:multiLevelType w:val="multilevel"/>
    <w:tmpl w:val="A288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35C74"/>
    <w:multiLevelType w:val="hybridMultilevel"/>
    <w:tmpl w:val="46AA6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8F4C17"/>
    <w:multiLevelType w:val="hybridMultilevel"/>
    <w:tmpl w:val="BD5CEC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B2860"/>
    <w:multiLevelType w:val="multilevel"/>
    <w:tmpl w:val="A288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F67691"/>
    <w:multiLevelType w:val="hybridMultilevel"/>
    <w:tmpl w:val="50B0E2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95FA7"/>
    <w:multiLevelType w:val="hybridMultilevel"/>
    <w:tmpl w:val="AA062C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0F14C7A"/>
    <w:multiLevelType w:val="hybridMultilevel"/>
    <w:tmpl w:val="4F8AC3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71D57"/>
    <w:multiLevelType w:val="hybridMultilevel"/>
    <w:tmpl w:val="8B9AF5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04435C"/>
    <w:multiLevelType w:val="hybridMultilevel"/>
    <w:tmpl w:val="CC1A92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1077CC"/>
    <w:multiLevelType w:val="hybridMultilevel"/>
    <w:tmpl w:val="480C88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9662238"/>
    <w:multiLevelType w:val="multilevel"/>
    <w:tmpl w:val="DBD0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38340775">
    <w:abstractNumId w:val="30"/>
  </w:num>
  <w:num w:numId="2" w16cid:durableId="1636789961">
    <w:abstractNumId w:val="11"/>
  </w:num>
  <w:num w:numId="3" w16cid:durableId="1894997665">
    <w:abstractNumId w:val="19"/>
  </w:num>
  <w:num w:numId="4" w16cid:durableId="19280680">
    <w:abstractNumId w:val="12"/>
  </w:num>
  <w:num w:numId="5" w16cid:durableId="1151681360">
    <w:abstractNumId w:val="8"/>
  </w:num>
  <w:num w:numId="6" w16cid:durableId="292751719">
    <w:abstractNumId w:val="32"/>
  </w:num>
  <w:num w:numId="7" w16cid:durableId="1647396698">
    <w:abstractNumId w:val="9"/>
  </w:num>
  <w:num w:numId="8" w16cid:durableId="2081559010">
    <w:abstractNumId w:val="31"/>
  </w:num>
  <w:num w:numId="9" w16cid:durableId="1011756135">
    <w:abstractNumId w:val="13"/>
  </w:num>
  <w:num w:numId="10" w16cid:durableId="943729809">
    <w:abstractNumId w:val="21"/>
  </w:num>
  <w:num w:numId="11" w16cid:durableId="1684435038">
    <w:abstractNumId w:val="18"/>
  </w:num>
  <w:num w:numId="12" w16cid:durableId="174417022">
    <w:abstractNumId w:val="26"/>
  </w:num>
  <w:num w:numId="13" w16cid:durableId="2033456111">
    <w:abstractNumId w:val="24"/>
  </w:num>
  <w:num w:numId="14" w16cid:durableId="1750811760">
    <w:abstractNumId w:val="10"/>
  </w:num>
  <w:num w:numId="15" w16cid:durableId="1241520547">
    <w:abstractNumId w:val="14"/>
  </w:num>
  <w:num w:numId="16" w16cid:durableId="777337219">
    <w:abstractNumId w:val="4"/>
  </w:num>
  <w:num w:numId="17" w16cid:durableId="420954226">
    <w:abstractNumId w:val="6"/>
  </w:num>
  <w:num w:numId="18" w16cid:durableId="662587581">
    <w:abstractNumId w:val="16"/>
  </w:num>
  <w:num w:numId="19" w16cid:durableId="870000926">
    <w:abstractNumId w:val="0"/>
  </w:num>
  <w:num w:numId="20" w16cid:durableId="754326056">
    <w:abstractNumId w:val="27"/>
  </w:num>
  <w:num w:numId="21" w16cid:durableId="622999420">
    <w:abstractNumId w:val="20"/>
  </w:num>
  <w:num w:numId="22" w16cid:durableId="1378774995">
    <w:abstractNumId w:val="3"/>
  </w:num>
  <w:num w:numId="23" w16cid:durableId="899903860">
    <w:abstractNumId w:val="29"/>
  </w:num>
  <w:num w:numId="24" w16cid:durableId="1200701404">
    <w:abstractNumId w:val="17"/>
  </w:num>
  <w:num w:numId="25" w16cid:durableId="474840901">
    <w:abstractNumId w:val="7"/>
  </w:num>
  <w:num w:numId="26" w16cid:durableId="1120800923">
    <w:abstractNumId w:val="15"/>
  </w:num>
  <w:num w:numId="27" w16cid:durableId="1240990129">
    <w:abstractNumId w:val="1"/>
  </w:num>
  <w:num w:numId="28" w16cid:durableId="429663040">
    <w:abstractNumId w:val="28"/>
  </w:num>
  <w:num w:numId="29" w16cid:durableId="364988189">
    <w:abstractNumId w:val="23"/>
  </w:num>
  <w:num w:numId="30" w16cid:durableId="1785996226">
    <w:abstractNumId w:val="2"/>
  </w:num>
  <w:num w:numId="31" w16cid:durableId="1811630164">
    <w:abstractNumId w:val="5"/>
  </w:num>
  <w:num w:numId="32" w16cid:durableId="1636982530">
    <w:abstractNumId w:val="22"/>
  </w:num>
  <w:num w:numId="33" w16cid:durableId="8255593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90"/>
    <w:rsid w:val="000008A4"/>
    <w:rsid w:val="00002C77"/>
    <w:rsid w:val="0000594B"/>
    <w:rsid w:val="00005DDA"/>
    <w:rsid w:val="00010685"/>
    <w:rsid w:val="000221B5"/>
    <w:rsid w:val="00023684"/>
    <w:rsid w:val="00023EF8"/>
    <w:rsid w:val="0002573E"/>
    <w:rsid w:val="0002595A"/>
    <w:rsid w:val="00037BF0"/>
    <w:rsid w:val="00040905"/>
    <w:rsid w:val="00063771"/>
    <w:rsid w:val="00064286"/>
    <w:rsid w:val="00075FC2"/>
    <w:rsid w:val="00083B65"/>
    <w:rsid w:val="00084083"/>
    <w:rsid w:val="00085356"/>
    <w:rsid w:val="000866F5"/>
    <w:rsid w:val="000869B6"/>
    <w:rsid w:val="00095CFF"/>
    <w:rsid w:val="000A2B6A"/>
    <w:rsid w:val="000A52FB"/>
    <w:rsid w:val="000A7242"/>
    <w:rsid w:val="000B413D"/>
    <w:rsid w:val="000D00AB"/>
    <w:rsid w:val="000D279D"/>
    <w:rsid w:val="000D29BB"/>
    <w:rsid w:val="000E1388"/>
    <w:rsid w:val="000E4D87"/>
    <w:rsid w:val="000E6538"/>
    <w:rsid w:val="000F15C6"/>
    <w:rsid w:val="001004D2"/>
    <w:rsid w:val="00113568"/>
    <w:rsid w:val="0011742C"/>
    <w:rsid w:val="001310D4"/>
    <w:rsid w:val="0014187C"/>
    <w:rsid w:val="00154FDC"/>
    <w:rsid w:val="00163ECE"/>
    <w:rsid w:val="0016639A"/>
    <w:rsid w:val="0018325A"/>
    <w:rsid w:val="0018562F"/>
    <w:rsid w:val="00195A07"/>
    <w:rsid w:val="001D086A"/>
    <w:rsid w:val="001E6547"/>
    <w:rsid w:val="001F03C4"/>
    <w:rsid w:val="001F289D"/>
    <w:rsid w:val="001F6015"/>
    <w:rsid w:val="00200F9C"/>
    <w:rsid w:val="002016FE"/>
    <w:rsid w:val="002021CF"/>
    <w:rsid w:val="002043C7"/>
    <w:rsid w:val="0020679C"/>
    <w:rsid w:val="00210776"/>
    <w:rsid w:val="00212900"/>
    <w:rsid w:val="002157B1"/>
    <w:rsid w:val="00220F7F"/>
    <w:rsid w:val="00224590"/>
    <w:rsid w:val="00224D97"/>
    <w:rsid w:val="00225325"/>
    <w:rsid w:val="00225EFF"/>
    <w:rsid w:val="002269B4"/>
    <w:rsid w:val="0023212C"/>
    <w:rsid w:val="002323A2"/>
    <w:rsid w:val="00236EFF"/>
    <w:rsid w:val="00244A13"/>
    <w:rsid w:val="00247A5C"/>
    <w:rsid w:val="00254610"/>
    <w:rsid w:val="00257BAF"/>
    <w:rsid w:val="00264566"/>
    <w:rsid w:val="002665B8"/>
    <w:rsid w:val="0026722B"/>
    <w:rsid w:val="00272182"/>
    <w:rsid w:val="00276160"/>
    <w:rsid w:val="00282C99"/>
    <w:rsid w:val="00287D18"/>
    <w:rsid w:val="002A17E8"/>
    <w:rsid w:val="002A53AD"/>
    <w:rsid w:val="002B3473"/>
    <w:rsid w:val="002B6D43"/>
    <w:rsid w:val="002C3866"/>
    <w:rsid w:val="002C4018"/>
    <w:rsid w:val="002C4893"/>
    <w:rsid w:val="002D0827"/>
    <w:rsid w:val="002D0D0C"/>
    <w:rsid w:val="002D27FD"/>
    <w:rsid w:val="002D3B06"/>
    <w:rsid w:val="002E1E4E"/>
    <w:rsid w:val="002E4E03"/>
    <w:rsid w:val="002E6F43"/>
    <w:rsid w:val="002E7D8C"/>
    <w:rsid w:val="002F1B74"/>
    <w:rsid w:val="002F41F8"/>
    <w:rsid w:val="002F6F32"/>
    <w:rsid w:val="00307ABE"/>
    <w:rsid w:val="003230F9"/>
    <w:rsid w:val="00341AEA"/>
    <w:rsid w:val="003422F1"/>
    <w:rsid w:val="00353CED"/>
    <w:rsid w:val="00355E27"/>
    <w:rsid w:val="00362AF3"/>
    <w:rsid w:val="00365D5C"/>
    <w:rsid w:val="00370992"/>
    <w:rsid w:val="003727AF"/>
    <w:rsid w:val="00372C4C"/>
    <w:rsid w:val="003737C0"/>
    <w:rsid w:val="0037552F"/>
    <w:rsid w:val="003B2FE2"/>
    <w:rsid w:val="003B394C"/>
    <w:rsid w:val="003B5415"/>
    <w:rsid w:val="003C3304"/>
    <w:rsid w:val="003C6B5D"/>
    <w:rsid w:val="003D7BEF"/>
    <w:rsid w:val="003E1002"/>
    <w:rsid w:val="003E311E"/>
    <w:rsid w:val="003F3A37"/>
    <w:rsid w:val="003F4114"/>
    <w:rsid w:val="003F4494"/>
    <w:rsid w:val="0041750C"/>
    <w:rsid w:val="004267E0"/>
    <w:rsid w:val="00426981"/>
    <w:rsid w:val="00434AFC"/>
    <w:rsid w:val="0046133C"/>
    <w:rsid w:val="0046369B"/>
    <w:rsid w:val="00463FE7"/>
    <w:rsid w:val="004734B7"/>
    <w:rsid w:val="004915CA"/>
    <w:rsid w:val="00496472"/>
    <w:rsid w:val="004B18BE"/>
    <w:rsid w:val="004B5109"/>
    <w:rsid w:val="004C3914"/>
    <w:rsid w:val="004C5AC0"/>
    <w:rsid w:val="004D26BC"/>
    <w:rsid w:val="004E524A"/>
    <w:rsid w:val="004F319D"/>
    <w:rsid w:val="00503D56"/>
    <w:rsid w:val="00504969"/>
    <w:rsid w:val="00504E5C"/>
    <w:rsid w:val="0051744B"/>
    <w:rsid w:val="00523AE3"/>
    <w:rsid w:val="00523E62"/>
    <w:rsid w:val="00541EC6"/>
    <w:rsid w:val="0054287E"/>
    <w:rsid w:val="00542A62"/>
    <w:rsid w:val="0054428D"/>
    <w:rsid w:val="00553BF7"/>
    <w:rsid w:val="0055450F"/>
    <w:rsid w:val="00554C22"/>
    <w:rsid w:val="00566AF1"/>
    <w:rsid w:val="00566D8C"/>
    <w:rsid w:val="0057521E"/>
    <w:rsid w:val="0058061F"/>
    <w:rsid w:val="00580958"/>
    <w:rsid w:val="0058507D"/>
    <w:rsid w:val="00585188"/>
    <w:rsid w:val="005863BE"/>
    <w:rsid w:val="00590E14"/>
    <w:rsid w:val="00593D41"/>
    <w:rsid w:val="005A19CB"/>
    <w:rsid w:val="005A40B5"/>
    <w:rsid w:val="005A5B77"/>
    <w:rsid w:val="005B66BE"/>
    <w:rsid w:val="005C6F28"/>
    <w:rsid w:val="005C6F4B"/>
    <w:rsid w:val="005D031C"/>
    <w:rsid w:val="005E1CBA"/>
    <w:rsid w:val="005E6E99"/>
    <w:rsid w:val="005F4A1B"/>
    <w:rsid w:val="00602AB9"/>
    <w:rsid w:val="0060335D"/>
    <w:rsid w:val="00607D67"/>
    <w:rsid w:val="00610933"/>
    <w:rsid w:val="00621993"/>
    <w:rsid w:val="00623109"/>
    <w:rsid w:val="00625E48"/>
    <w:rsid w:val="00632F4A"/>
    <w:rsid w:val="0063718A"/>
    <w:rsid w:val="00660DF4"/>
    <w:rsid w:val="00666C9C"/>
    <w:rsid w:val="006722D2"/>
    <w:rsid w:val="00683CE0"/>
    <w:rsid w:val="00692684"/>
    <w:rsid w:val="006A6971"/>
    <w:rsid w:val="006A74D7"/>
    <w:rsid w:val="006C3189"/>
    <w:rsid w:val="006C6C97"/>
    <w:rsid w:val="006C7CFD"/>
    <w:rsid w:val="006D1E72"/>
    <w:rsid w:val="006D209C"/>
    <w:rsid w:val="006D5298"/>
    <w:rsid w:val="006D715E"/>
    <w:rsid w:val="006E02C8"/>
    <w:rsid w:val="006E6E0B"/>
    <w:rsid w:val="006F298C"/>
    <w:rsid w:val="006F6816"/>
    <w:rsid w:val="007015A5"/>
    <w:rsid w:val="00713005"/>
    <w:rsid w:val="00715ECD"/>
    <w:rsid w:val="0071620D"/>
    <w:rsid w:val="007164D8"/>
    <w:rsid w:val="00721D56"/>
    <w:rsid w:val="007234BC"/>
    <w:rsid w:val="00726284"/>
    <w:rsid w:val="007328AE"/>
    <w:rsid w:val="00740FA3"/>
    <w:rsid w:val="007416E7"/>
    <w:rsid w:val="00746A59"/>
    <w:rsid w:val="00752E5D"/>
    <w:rsid w:val="0077471E"/>
    <w:rsid w:val="0077615A"/>
    <w:rsid w:val="00786F34"/>
    <w:rsid w:val="00792252"/>
    <w:rsid w:val="00795C8F"/>
    <w:rsid w:val="007977C6"/>
    <w:rsid w:val="007A1570"/>
    <w:rsid w:val="007A613C"/>
    <w:rsid w:val="007C3A43"/>
    <w:rsid w:val="007E4A19"/>
    <w:rsid w:val="007F2742"/>
    <w:rsid w:val="007F7A82"/>
    <w:rsid w:val="0080208C"/>
    <w:rsid w:val="008230C5"/>
    <w:rsid w:val="00835302"/>
    <w:rsid w:val="00837911"/>
    <w:rsid w:val="00837DFE"/>
    <w:rsid w:val="008401D9"/>
    <w:rsid w:val="0085017B"/>
    <w:rsid w:val="008607CE"/>
    <w:rsid w:val="00865B6C"/>
    <w:rsid w:val="00866DA9"/>
    <w:rsid w:val="00867616"/>
    <w:rsid w:val="008741A0"/>
    <w:rsid w:val="00875A7C"/>
    <w:rsid w:val="0087672A"/>
    <w:rsid w:val="00881B46"/>
    <w:rsid w:val="00891576"/>
    <w:rsid w:val="008A0FD2"/>
    <w:rsid w:val="008B0AE1"/>
    <w:rsid w:val="008B1FCA"/>
    <w:rsid w:val="008B2DB4"/>
    <w:rsid w:val="008B3DBA"/>
    <w:rsid w:val="008C34AE"/>
    <w:rsid w:val="008C3E62"/>
    <w:rsid w:val="008F4B7E"/>
    <w:rsid w:val="008F4D1C"/>
    <w:rsid w:val="009134CC"/>
    <w:rsid w:val="00913E0D"/>
    <w:rsid w:val="009432DA"/>
    <w:rsid w:val="00945CFD"/>
    <w:rsid w:val="00950F04"/>
    <w:rsid w:val="00964C6C"/>
    <w:rsid w:val="00975C22"/>
    <w:rsid w:val="00980BDB"/>
    <w:rsid w:val="00985529"/>
    <w:rsid w:val="009935B2"/>
    <w:rsid w:val="00996387"/>
    <w:rsid w:val="0099772E"/>
    <w:rsid w:val="009A12AC"/>
    <w:rsid w:val="009A76DA"/>
    <w:rsid w:val="009B7FB1"/>
    <w:rsid w:val="009C01DA"/>
    <w:rsid w:val="009C10CC"/>
    <w:rsid w:val="009E324E"/>
    <w:rsid w:val="00A039E0"/>
    <w:rsid w:val="00A10334"/>
    <w:rsid w:val="00A209CF"/>
    <w:rsid w:val="00A37AFB"/>
    <w:rsid w:val="00A406CE"/>
    <w:rsid w:val="00A47674"/>
    <w:rsid w:val="00A523B0"/>
    <w:rsid w:val="00A536E0"/>
    <w:rsid w:val="00A54238"/>
    <w:rsid w:val="00A60023"/>
    <w:rsid w:val="00A61B2C"/>
    <w:rsid w:val="00A6300B"/>
    <w:rsid w:val="00A6482F"/>
    <w:rsid w:val="00A70E00"/>
    <w:rsid w:val="00A82024"/>
    <w:rsid w:val="00A8405D"/>
    <w:rsid w:val="00A841F4"/>
    <w:rsid w:val="00A87895"/>
    <w:rsid w:val="00AB59EC"/>
    <w:rsid w:val="00AB6F08"/>
    <w:rsid w:val="00AC0719"/>
    <w:rsid w:val="00AC3C53"/>
    <w:rsid w:val="00AC62F7"/>
    <w:rsid w:val="00AE0296"/>
    <w:rsid w:val="00AE0598"/>
    <w:rsid w:val="00AE3B49"/>
    <w:rsid w:val="00AE4007"/>
    <w:rsid w:val="00AF2397"/>
    <w:rsid w:val="00B104E5"/>
    <w:rsid w:val="00B138A5"/>
    <w:rsid w:val="00B14CF2"/>
    <w:rsid w:val="00B2306E"/>
    <w:rsid w:val="00B23715"/>
    <w:rsid w:val="00B371FD"/>
    <w:rsid w:val="00B403DE"/>
    <w:rsid w:val="00B66380"/>
    <w:rsid w:val="00B66CC7"/>
    <w:rsid w:val="00B823CC"/>
    <w:rsid w:val="00B870EF"/>
    <w:rsid w:val="00BA11D6"/>
    <w:rsid w:val="00BB1591"/>
    <w:rsid w:val="00BC40C2"/>
    <w:rsid w:val="00BC7927"/>
    <w:rsid w:val="00BD6BAD"/>
    <w:rsid w:val="00BE0F2F"/>
    <w:rsid w:val="00C134BE"/>
    <w:rsid w:val="00C15364"/>
    <w:rsid w:val="00C3240E"/>
    <w:rsid w:val="00C446A5"/>
    <w:rsid w:val="00C52D36"/>
    <w:rsid w:val="00C654FF"/>
    <w:rsid w:val="00C668A1"/>
    <w:rsid w:val="00C66C3B"/>
    <w:rsid w:val="00C709DA"/>
    <w:rsid w:val="00C7676B"/>
    <w:rsid w:val="00C77468"/>
    <w:rsid w:val="00C80688"/>
    <w:rsid w:val="00C838DE"/>
    <w:rsid w:val="00C93BA6"/>
    <w:rsid w:val="00C96C1C"/>
    <w:rsid w:val="00CA0A25"/>
    <w:rsid w:val="00CA7E08"/>
    <w:rsid w:val="00CC0CEE"/>
    <w:rsid w:val="00CC38BA"/>
    <w:rsid w:val="00CC4511"/>
    <w:rsid w:val="00CD0CAD"/>
    <w:rsid w:val="00CD3586"/>
    <w:rsid w:val="00CE5E05"/>
    <w:rsid w:val="00D02CEA"/>
    <w:rsid w:val="00D07B60"/>
    <w:rsid w:val="00D13533"/>
    <w:rsid w:val="00D16741"/>
    <w:rsid w:val="00D205AB"/>
    <w:rsid w:val="00D3022F"/>
    <w:rsid w:val="00D30914"/>
    <w:rsid w:val="00D30E21"/>
    <w:rsid w:val="00D40556"/>
    <w:rsid w:val="00D4064F"/>
    <w:rsid w:val="00D41634"/>
    <w:rsid w:val="00D42617"/>
    <w:rsid w:val="00D43F46"/>
    <w:rsid w:val="00D56F57"/>
    <w:rsid w:val="00D57021"/>
    <w:rsid w:val="00D65722"/>
    <w:rsid w:val="00D66E91"/>
    <w:rsid w:val="00D72F9D"/>
    <w:rsid w:val="00D7627D"/>
    <w:rsid w:val="00D7730E"/>
    <w:rsid w:val="00D87169"/>
    <w:rsid w:val="00D91BA1"/>
    <w:rsid w:val="00D93826"/>
    <w:rsid w:val="00DC3299"/>
    <w:rsid w:val="00DD4361"/>
    <w:rsid w:val="00DD4F21"/>
    <w:rsid w:val="00DE415D"/>
    <w:rsid w:val="00DF0D71"/>
    <w:rsid w:val="00DF1783"/>
    <w:rsid w:val="00DF3C7D"/>
    <w:rsid w:val="00E202A5"/>
    <w:rsid w:val="00E208C0"/>
    <w:rsid w:val="00E210F0"/>
    <w:rsid w:val="00E269E4"/>
    <w:rsid w:val="00E4417B"/>
    <w:rsid w:val="00E52630"/>
    <w:rsid w:val="00E60E8F"/>
    <w:rsid w:val="00E61693"/>
    <w:rsid w:val="00E64339"/>
    <w:rsid w:val="00E7213F"/>
    <w:rsid w:val="00E72E39"/>
    <w:rsid w:val="00E75607"/>
    <w:rsid w:val="00E809E2"/>
    <w:rsid w:val="00EA57E1"/>
    <w:rsid w:val="00EB4C5C"/>
    <w:rsid w:val="00EC3AEE"/>
    <w:rsid w:val="00EC5C09"/>
    <w:rsid w:val="00EC632E"/>
    <w:rsid w:val="00EC6859"/>
    <w:rsid w:val="00ED1E78"/>
    <w:rsid w:val="00ED4234"/>
    <w:rsid w:val="00F02B96"/>
    <w:rsid w:val="00F03458"/>
    <w:rsid w:val="00F144C6"/>
    <w:rsid w:val="00F31C74"/>
    <w:rsid w:val="00F438F0"/>
    <w:rsid w:val="00F52FE5"/>
    <w:rsid w:val="00F613F6"/>
    <w:rsid w:val="00F61B50"/>
    <w:rsid w:val="00F63689"/>
    <w:rsid w:val="00F6482D"/>
    <w:rsid w:val="00F67652"/>
    <w:rsid w:val="00F72CB7"/>
    <w:rsid w:val="00F81AF4"/>
    <w:rsid w:val="00FB03A0"/>
    <w:rsid w:val="00FB1405"/>
    <w:rsid w:val="00FB21EC"/>
    <w:rsid w:val="00FB3D04"/>
    <w:rsid w:val="00FB5517"/>
    <w:rsid w:val="00FB6531"/>
    <w:rsid w:val="00FB765E"/>
    <w:rsid w:val="00FC0776"/>
    <w:rsid w:val="00FD74DD"/>
    <w:rsid w:val="00FE5FBE"/>
    <w:rsid w:val="00FE6396"/>
    <w:rsid w:val="00FF046D"/>
    <w:rsid w:val="00FF29C4"/>
    <w:rsid w:val="00FF44F3"/>
    <w:rsid w:val="00F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66B01613"/>
  <w15:chartTrackingRefBased/>
  <w15:docId w15:val="{EADDA4BA-E8EA-4EA7-8021-94C4E547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41F8"/>
    <w:rPr>
      <w:rFonts w:ascii="Times" w:hAnsi="Times"/>
      <w:szCs w:val="24"/>
    </w:rPr>
  </w:style>
  <w:style w:type="paragraph" w:styleId="Heading1">
    <w:name w:val="heading 1"/>
    <w:basedOn w:val="Normal"/>
    <w:next w:val="Normal"/>
    <w:qFormat/>
    <w:rsid w:val="006371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3718A"/>
    <w:pPr>
      <w:keepNext/>
      <w:spacing w:before="160" w:after="60"/>
      <w:outlineLvl w:val="1"/>
    </w:pPr>
    <w:rPr>
      <w:rFonts w:ascii="Arial" w:hAnsi="Arial" w:cs="Arial"/>
      <w:b/>
      <w:bCs/>
      <w:i/>
      <w:iCs/>
      <w:sz w:val="24"/>
      <w:szCs w:val="28"/>
    </w:rPr>
  </w:style>
  <w:style w:type="paragraph" w:styleId="Heading3">
    <w:name w:val="heading 3"/>
    <w:basedOn w:val="Normal"/>
    <w:next w:val="Normal"/>
    <w:qFormat/>
    <w:rsid w:val="0063718A"/>
    <w:pPr>
      <w:keepNext/>
      <w:spacing w:before="120" w:after="60"/>
      <w:outlineLvl w:val="2"/>
    </w:pPr>
    <w:rPr>
      <w:rFonts w:ascii="Arial" w:hAnsi="Arial" w:cs="Arial"/>
      <w:b/>
      <w:bCs/>
      <w:sz w:val="22"/>
      <w:szCs w:val="26"/>
    </w:rPr>
  </w:style>
  <w:style w:type="paragraph" w:styleId="Heading4">
    <w:name w:val="heading 4"/>
    <w:basedOn w:val="Normal"/>
    <w:next w:val="Normal"/>
    <w:qFormat/>
    <w:rsid w:val="0063718A"/>
    <w:pPr>
      <w:keepNext/>
      <w:spacing w:before="240" w:after="60"/>
      <w:outlineLvl w:val="3"/>
    </w:pPr>
    <w:rPr>
      <w:b/>
      <w:bCs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3718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3718A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63718A"/>
  </w:style>
  <w:style w:type="paragraph" w:styleId="TOC2">
    <w:name w:val="toc 2"/>
    <w:basedOn w:val="Normal"/>
    <w:next w:val="Normal"/>
    <w:autoRedefine/>
    <w:semiHidden/>
    <w:rsid w:val="0063718A"/>
    <w:pPr>
      <w:ind w:left="240"/>
    </w:pPr>
  </w:style>
  <w:style w:type="paragraph" w:customStyle="1" w:styleId="SQL">
    <w:name w:val="SQL"/>
    <w:basedOn w:val="Normal"/>
    <w:rsid w:val="0063718A"/>
    <w:pPr>
      <w:keepLines/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uppressAutoHyphens/>
      <w:spacing w:before="60" w:after="60"/>
      <w:ind w:left="144" w:right="144"/>
    </w:pPr>
    <w:rPr>
      <w:rFonts w:ascii="Courier New" w:hAnsi="Courier New"/>
      <w:color w:val="000080"/>
      <w:sz w:val="18"/>
    </w:rPr>
  </w:style>
  <w:style w:type="paragraph" w:customStyle="1" w:styleId="Question">
    <w:name w:val="Question"/>
    <w:basedOn w:val="Normal"/>
    <w:rsid w:val="0063718A"/>
    <w:pPr>
      <w:spacing w:before="120"/>
    </w:pPr>
    <w:rPr>
      <w:rFonts w:ascii="Arial" w:hAnsi="Arial"/>
      <w:color w:val="FF0000"/>
    </w:rPr>
  </w:style>
  <w:style w:type="paragraph" w:customStyle="1" w:styleId="Resolution">
    <w:name w:val="Resolution"/>
    <w:basedOn w:val="Normal"/>
    <w:rsid w:val="0063718A"/>
    <w:rPr>
      <w:rFonts w:ascii="Times New Roman" w:hAnsi="Times New Roman"/>
    </w:rPr>
  </w:style>
  <w:style w:type="table" w:styleId="TableGrid">
    <w:name w:val="Table Grid"/>
    <w:basedOn w:val="TableNormal"/>
    <w:rsid w:val="002F1B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E3B49"/>
    <w:rPr>
      <w:color w:val="0000FF"/>
      <w:u w:val="single"/>
    </w:rPr>
  </w:style>
  <w:style w:type="paragraph" w:styleId="FootnoteText">
    <w:name w:val="footnote text"/>
    <w:basedOn w:val="Normal"/>
    <w:semiHidden/>
    <w:rsid w:val="00964C6C"/>
    <w:rPr>
      <w:szCs w:val="20"/>
    </w:rPr>
  </w:style>
  <w:style w:type="character" w:styleId="FootnoteReference">
    <w:name w:val="footnote reference"/>
    <w:semiHidden/>
    <w:rsid w:val="00964C6C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86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htableau.hhs.mass.gov/" TargetMode="External"/><Relationship Id="rId13" Type="http://schemas.openxmlformats.org/officeDocument/2006/relationships/hyperlink" Target="mailto:Zhao.Zhang2@mass.go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htableau.hhs.mass.gov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htableau.hhs.mass.gov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htableau.hhs.mass.go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htableau.hhs.mass.gov/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hah\Desktop\EHS%20Cognos%20Deployment%20Form_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96403-8B73-4764-B036-CFA1C8B21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EHS Cognos Deployment Form_.dot</Template>
  <TotalTime>1</TotalTime>
  <Pages>2</Pages>
  <Words>405</Words>
  <Characters>2314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EHS Cognos Deployment Form</vt:lpstr>
    </vt:vector>
  </TitlesOfParts>
  <Manager>Greg Spino</Manager>
  <Company>EOHHS</Company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EHS Cognos Deployment Form</dc:title>
  <dc:subject>EHS Cognos install</dc:subject>
  <dc:creator>EHS</dc:creator>
  <cp:keywords/>
  <dc:description>This Document allows EHS Agencies to request Deployment of Cognos Content from Development to QA or Production.</dc:description>
  <cp:lastModifiedBy>Kray, Tatyana (EHS)</cp:lastModifiedBy>
  <cp:revision>2</cp:revision>
  <cp:lastPrinted>2009-02-13T16:54:00Z</cp:lastPrinted>
  <dcterms:created xsi:type="dcterms:W3CDTF">2026-02-26T14:03:00Z</dcterms:created>
  <dcterms:modified xsi:type="dcterms:W3CDTF">2026-02-26T14:03:00Z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8bda3a11-de2a-4466-97ef-43ecd67145bf</vt:lpwstr>
  </property>
</Properties>
</file>