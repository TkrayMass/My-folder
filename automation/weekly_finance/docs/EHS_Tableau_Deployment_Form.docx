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5235213"/>
    <w:p w14:paraId="28902F50" w14:textId="01CBEB70" w:rsidR="005C6F4B" w:rsidRDefault="0063718A">
      <w:pPr>
        <w:pStyle w:val="Heading1"/>
      </w:pPr>
      <w:r>
        <w:fldChar w:fldCharType="begin"/>
      </w:r>
      <w:r w:rsidR="005C6F4B">
        <w:instrText xml:space="preserve"> TITLE  \* MERGEFORMAT </w:instrText>
      </w:r>
      <w:r>
        <w:fldChar w:fldCharType="separate"/>
      </w:r>
      <w:r w:rsidR="00D4064F">
        <w:t xml:space="preserve">EHS </w:t>
      </w:r>
      <w:r w:rsidR="003737C0">
        <w:t>Tableau</w:t>
      </w:r>
      <w:r w:rsidR="00D4064F">
        <w:t xml:space="preserve"> Deployment Form</w:t>
      </w:r>
      <w:r>
        <w:fldChar w:fldCharType="end"/>
      </w:r>
      <w:bookmarkEnd w:id="0"/>
    </w:p>
    <w:p w14:paraId="3E73DF56" w14:textId="363ED260" w:rsidR="005C6F4B" w:rsidRDefault="005C6F4B">
      <w:pPr>
        <w:rPr>
          <w:i/>
          <w:iCs/>
        </w:rPr>
      </w:pPr>
      <w:r>
        <w:rPr>
          <w:i/>
          <w:iCs/>
        </w:rPr>
        <w:t xml:space="preserve">Author: </w:t>
      </w:r>
      <w:fldSimple w:instr=" AUTHOR  \* MERGEFORMAT ">
        <w:r w:rsidR="00E809E2">
          <w:rPr>
            <w:i/>
            <w:iCs/>
            <w:noProof/>
          </w:rPr>
          <w:t>EHS</w:t>
        </w:r>
      </w:fldSimple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</w:p>
    <w:p w14:paraId="7E4BC6D2" w14:textId="7DC830EC" w:rsidR="005C6F4B" w:rsidRDefault="005C6F4B">
      <w:pPr>
        <w:rPr>
          <w:i/>
          <w:iCs/>
        </w:rPr>
      </w:pPr>
      <w:r>
        <w:rPr>
          <w:i/>
          <w:iCs/>
        </w:rPr>
        <w:t xml:space="preserve">Comments: </w:t>
      </w:r>
      <w:fldSimple w:instr=" COMMENTS  \* MERGEFORMAT ">
        <w:r w:rsidR="00E809E2">
          <w:rPr>
            <w:i/>
            <w:iCs/>
          </w:rPr>
          <w:t xml:space="preserve">This Document allows EHS Agencies to request Deployment of </w:t>
        </w:r>
        <w:r w:rsidR="003737C0">
          <w:rPr>
            <w:i/>
            <w:iCs/>
          </w:rPr>
          <w:t>Tableau</w:t>
        </w:r>
        <w:r w:rsidR="00E809E2">
          <w:rPr>
            <w:i/>
            <w:iCs/>
          </w:rPr>
          <w:t xml:space="preserve"> Content to Production. </w:t>
        </w:r>
      </w:fldSimple>
    </w:p>
    <w:p w14:paraId="3C176BA9" w14:textId="77777777" w:rsidR="00504E5C" w:rsidRDefault="00632F4A" w:rsidP="00632F4A">
      <w:pPr>
        <w:pStyle w:val="Heading2"/>
      </w:pPr>
      <w:r>
        <w:t>Agency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3"/>
        <w:gridCol w:w="1589"/>
        <w:gridCol w:w="4478"/>
      </w:tblGrid>
      <w:tr w:rsidR="00632F4A" w:rsidRPr="00632F4A" w14:paraId="10204A0E" w14:textId="77777777" w:rsidTr="001E6547">
        <w:tc>
          <w:tcPr>
            <w:tcW w:w="2563" w:type="dxa"/>
          </w:tcPr>
          <w:p w14:paraId="698A1885" w14:textId="77777777" w:rsidR="00632F4A" w:rsidRPr="00632F4A" w:rsidRDefault="00632F4A" w:rsidP="00632F4A">
            <w:r w:rsidRPr="00632F4A">
              <w:t>Agency Name</w:t>
            </w:r>
          </w:p>
        </w:tc>
        <w:tc>
          <w:tcPr>
            <w:tcW w:w="6067" w:type="dxa"/>
            <w:gridSpan w:val="2"/>
          </w:tcPr>
          <w:p w14:paraId="71DB9642" w14:textId="7FEEF2D4" w:rsidR="00632F4A" w:rsidRPr="00632F4A" w:rsidRDefault="007C3A43" w:rsidP="00632F4A">
            <w:r>
              <w:t>EOHHS</w:t>
            </w:r>
          </w:p>
        </w:tc>
      </w:tr>
      <w:tr w:rsidR="00353CED" w:rsidRPr="00632F4A" w14:paraId="2C0263A4" w14:textId="77777777" w:rsidTr="001E6547">
        <w:tc>
          <w:tcPr>
            <w:tcW w:w="2563" w:type="dxa"/>
            <w:vMerge w:val="restart"/>
          </w:tcPr>
          <w:p w14:paraId="41C5BA1A" w14:textId="77777777" w:rsidR="00353CED" w:rsidRDefault="00353CED" w:rsidP="00353CED">
            <w:r>
              <w:t xml:space="preserve">Technical Contact </w:t>
            </w:r>
          </w:p>
        </w:tc>
        <w:tc>
          <w:tcPr>
            <w:tcW w:w="1589" w:type="dxa"/>
          </w:tcPr>
          <w:p w14:paraId="59814811" w14:textId="77777777" w:rsidR="00353CED" w:rsidRPr="00632F4A" w:rsidRDefault="00353CED" w:rsidP="00353CED">
            <w:r>
              <w:t>Name</w:t>
            </w:r>
          </w:p>
        </w:tc>
        <w:tc>
          <w:tcPr>
            <w:tcW w:w="4478" w:type="dxa"/>
          </w:tcPr>
          <w:p w14:paraId="4FB69F19" w14:textId="19FD52B0" w:rsidR="00353CED" w:rsidRPr="00632F4A" w:rsidRDefault="00AE0296" w:rsidP="009A12AC">
            <w:r>
              <w:t>Venkat Pakkiru/Sravan Andela</w:t>
            </w:r>
          </w:p>
        </w:tc>
      </w:tr>
      <w:tr w:rsidR="00353CED" w:rsidRPr="00632F4A" w14:paraId="7F426DB8" w14:textId="77777777" w:rsidTr="001E6547">
        <w:tc>
          <w:tcPr>
            <w:tcW w:w="2563" w:type="dxa"/>
            <w:vMerge/>
          </w:tcPr>
          <w:p w14:paraId="6F6C9BE0" w14:textId="77777777" w:rsidR="00353CED" w:rsidRDefault="00353CED" w:rsidP="00353CED"/>
        </w:tc>
        <w:tc>
          <w:tcPr>
            <w:tcW w:w="1589" w:type="dxa"/>
          </w:tcPr>
          <w:p w14:paraId="34A4D258" w14:textId="77777777" w:rsidR="00353CED" w:rsidRPr="00632F4A" w:rsidRDefault="00353CED" w:rsidP="00353CED">
            <w:r>
              <w:t>Email</w:t>
            </w:r>
          </w:p>
        </w:tc>
        <w:tc>
          <w:tcPr>
            <w:tcW w:w="4478" w:type="dxa"/>
          </w:tcPr>
          <w:p w14:paraId="32263816" w14:textId="2CBE721A" w:rsidR="00353CED" w:rsidRPr="00632F4A" w:rsidRDefault="00353CED" w:rsidP="009A12AC"/>
        </w:tc>
      </w:tr>
    </w:tbl>
    <w:p w14:paraId="327821DB" w14:textId="77777777" w:rsidR="00632F4A" w:rsidRDefault="000E4D87" w:rsidP="000E4D87">
      <w:pPr>
        <w:pStyle w:val="Heading2"/>
      </w:pPr>
      <w:r>
        <w:t>Project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1"/>
        <w:gridCol w:w="6049"/>
      </w:tblGrid>
      <w:tr w:rsidR="000E4D87" w:rsidRPr="00632F4A" w14:paraId="408F4626" w14:textId="77777777" w:rsidTr="003C3304">
        <w:tc>
          <w:tcPr>
            <w:tcW w:w="2628" w:type="dxa"/>
          </w:tcPr>
          <w:p w14:paraId="45B7ABB2" w14:textId="77777777" w:rsidR="000E4D87" w:rsidRDefault="000E4D87" w:rsidP="000E4D87">
            <w:r>
              <w:t>Project Name</w:t>
            </w:r>
          </w:p>
        </w:tc>
        <w:tc>
          <w:tcPr>
            <w:tcW w:w="6228" w:type="dxa"/>
          </w:tcPr>
          <w:p w14:paraId="32429D0A" w14:textId="78252745" w:rsidR="000E4D87" w:rsidRPr="00632F4A" w:rsidRDefault="000E4D87" w:rsidP="000E4D87"/>
        </w:tc>
      </w:tr>
      <w:tr w:rsidR="001E6547" w:rsidRPr="00632F4A" w14:paraId="1D6B8E2A" w14:textId="77777777" w:rsidTr="003C3304">
        <w:tc>
          <w:tcPr>
            <w:tcW w:w="2628" w:type="dxa"/>
          </w:tcPr>
          <w:p w14:paraId="0BEA21F3" w14:textId="7CF33C87" w:rsidR="001E6547" w:rsidRDefault="001E6547" w:rsidP="000E4D87">
            <w:r>
              <w:t xml:space="preserve">Date Requested </w:t>
            </w:r>
          </w:p>
        </w:tc>
        <w:tc>
          <w:tcPr>
            <w:tcW w:w="6228" w:type="dxa"/>
          </w:tcPr>
          <w:p w14:paraId="30252E3C" w14:textId="77777777" w:rsidR="001E6547" w:rsidRPr="00632F4A" w:rsidRDefault="001E6547" w:rsidP="000E4D87"/>
        </w:tc>
      </w:tr>
    </w:tbl>
    <w:p w14:paraId="5382FE83" w14:textId="2E7D6E8F" w:rsidR="00B23715" w:rsidRDefault="00E52630" w:rsidP="00B23715">
      <w:pPr>
        <w:pStyle w:val="Heading2"/>
      </w:pPr>
      <w:r>
        <w:t>Deployment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3"/>
        <w:gridCol w:w="6027"/>
      </w:tblGrid>
      <w:tr w:rsidR="00B23715" w14:paraId="20246101" w14:textId="77777777" w:rsidTr="001E6547">
        <w:tc>
          <w:tcPr>
            <w:tcW w:w="2603" w:type="dxa"/>
          </w:tcPr>
          <w:p w14:paraId="636AD835" w14:textId="2F9639EA" w:rsidR="00B23715" w:rsidRDefault="00E52630" w:rsidP="00A37AFB">
            <w:r>
              <w:t>Jira #</w:t>
            </w:r>
          </w:p>
        </w:tc>
        <w:tc>
          <w:tcPr>
            <w:tcW w:w="6027" w:type="dxa"/>
          </w:tcPr>
          <w:p w14:paraId="14F54352" w14:textId="6F5CEB20" w:rsidR="00B23715" w:rsidRDefault="00F52FE5" w:rsidP="00A37AFB">
            <w:r>
              <w:t>Specify the Jira Ticket number</w:t>
            </w:r>
          </w:p>
        </w:tc>
      </w:tr>
      <w:tr w:rsidR="00B23715" w14:paraId="2D714366" w14:textId="77777777" w:rsidTr="001E6547">
        <w:tc>
          <w:tcPr>
            <w:tcW w:w="2603" w:type="dxa"/>
          </w:tcPr>
          <w:p w14:paraId="2EAA3064" w14:textId="1A346B6E" w:rsidR="00B23715" w:rsidRDefault="00E52630" w:rsidP="00A37AFB">
            <w:r>
              <w:t>New/Existing</w:t>
            </w:r>
          </w:p>
        </w:tc>
        <w:tc>
          <w:tcPr>
            <w:tcW w:w="6027" w:type="dxa"/>
          </w:tcPr>
          <w:p w14:paraId="520F3BAD" w14:textId="268E3F1B" w:rsidR="00B23715" w:rsidRDefault="00E52630" w:rsidP="00A37AFB"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New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Existing</w:t>
            </w:r>
          </w:p>
        </w:tc>
      </w:tr>
      <w:tr w:rsidR="00B23715" w14:paraId="06F21D26" w14:textId="77777777" w:rsidTr="001E6547">
        <w:tc>
          <w:tcPr>
            <w:tcW w:w="2603" w:type="dxa"/>
          </w:tcPr>
          <w:p w14:paraId="6D337AF1" w14:textId="3BE86E91" w:rsidR="00B23715" w:rsidRDefault="00E52630" w:rsidP="00A37AFB">
            <w:r>
              <w:t>Dashboard Name</w:t>
            </w:r>
          </w:p>
        </w:tc>
        <w:tc>
          <w:tcPr>
            <w:tcW w:w="6027" w:type="dxa"/>
          </w:tcPr>
          <w:p w14:paraId="6B00560D" w14:textId="1BDA873B" w:rsidR="00B23715" w:rsidRDefault="00D56F57" w:rsidP="00A37AFB">
            <w:r>
              <w:t>Specify the Name of the Dashboard</w:t>
            </w:r>
          </w:p>
        </w:tc>
      </w:tr>
      <w:tr w:rsidR="00E52630" w14:paraId="5D24C4BE" w14:textId="77777777" w:rsidTr="001E6547">
        <w:tc>
          <w:tcPr>
            <w:tcW w:w="2603" w:type="dxa"/>
          </w:tcPr>
          <w:p w14:paraId="79AFE600" w14:textId="1EBBEF4C" w:rsidR="00E52630" w:rsidRDefault="00E52630" w:rsidP="00A37AFB">
            <w:r>
              <w:t>Source Path</w:t>
            </w:r>
          </w:p>
        </w:tc>
        <w:tc>
          <w:tcPr>
            <w:tcW w:w="6027" w:type="dxa"/>
          </w:tcPr>
          <w:p w14:paraId="6C1783B6" w14:textId="32434C33" w:rsidR="00E52630" w:rsidRDefault="00F52FE5" w:rsidP="00A37AFB">
            <w:r>
              <w:t>Specify the source folder path of the Dashboard</w:t>
            </w:r>
            <w:r w:rsidR="003F4114">
              <w:t xml:space="preserve"> </w:t>
            </w:r>
            <w:r>
              <w:t>to be published.</w:t>
            </w:r>
          </w:p>
        </w:tc>
      </w:tr>
      <w:tr w:rsidR="00E52630" w14:paraId="16933D2D" w14:textId="77777777" w:rsidTr="001E6547">
        <w:tc>
          <w:tcPr>
            <w:tcW w:w="2603" w:type="dxa"/>
          </w:tcPr>
          <w:p w14:paraId="1AB36C38" w14:textId="3E322254" w:rsidR="00E52630" w:rsidRDefault="00E52630" w:rsidP="00A37AFB">
            <w:r>
              <w:t>Target Path</w:t>
            </w:r>
          </w:p>
        </w:tc>
        <w:tc>
          <w:tcPr>
            <w:tcW w:w="6027" w:type="dxa"/>
          </w:tcPr>
          <w:p w14:paraId="704B5F48" w14:textId="0A39ABB7" w:rsidR="00E52630" w:rsidRDefault="00F52FE5" w:rsidP="00A37AFB">
            <w:r>
              <w:t>Specify the target folder path of the Dashboard to be published.</w:t>
            </w:r>
          </w:p>
        </w:tc>
      </w:tr>
      <w:tr w:rsidR="007C3A43" w14:paraId="7BB549E6" w14:textId="77777777" w:rsidTr="001E6547">
        <w:tc>
          <w:tcPr>
            <w:tcW w:w="2603" w:type="dxa"/>
          </w:tcPr>
          <w:p w14:paraId="0A14BC61" w14:textId="40A34ABD" w:rsidR="007C3A43" w:rsidRDefault="007C3A43" w:rsidP="00A37AFB">
            <w:r>
              <w:t>GitHub Location</w:t>
            </w:r>
          </w:p>
        </w:tc>
        <w:tc>
          <w:tcPr>
            <w:tcW w:w="6027" w:type="dxa"/>
          </w:tcPr>
          <w:p w14:paraId="588B868A" w14:textId="69857FC3" w:rsidR="007C3A43" w:rsidRDefault="007C3A43" w:rsidP="00A37AFB">
            <w:r>
              <w:t>Specify the Tableau Packaged Workbook path</w:t>
            </w:r>
          </w:p>
        </w:tc>
      </w:tr>
      <w:tr w:rsidR="00B23715" w14:paraId="260C0C97" w14:textId="77777777" w:rsidTr="001E6547">
        <w:tc>
          <w:tcPr>
            <w:tcW w:w="2603" w:type="dxa"/>
          </w:tcPr>
          <w:p w14:paraId="1154E7FD" w14:textId="72056323" w:rsidR="00B23715" w:rsidRDefault="00E52630" w:rsidP="00A37AFB">
            <w:r>
              <w:t>Data Sources</w:t>
            </w:r>
          </w:p>
        </w:tc>
        <w:tc>
          <w:tcPr>
            <w:tcW w:w="6027" w:type="dxa"/>
          </w:tcPr>
          <w:p w14:paraId="01549CB2" w14:textId="73BDAE88" w:rsidR="007C3A43" w:rsidRDefault="003F4114" w:rsidP="007C3A43">
            <w:r>
              <w:t xml:space="preserve">List down all the data sources </w:t>
            </w:r>
            <w:r w:rsidR="007C3A43">
              <w:t>used in Dashboa</w:t>
            </w:r>
            <w:r w:rsidR="00A70E00">
              <w:t>rd</w:t>
            </w:r>
          </w:p>
        </w:tc>
      </w:tr>
      <w:tr w:rsidR="00E52630" w14:paraId="3CFCC418" w14:textId="77777777" w:rsidTr="001E6547">
        <w:tc>
          <w:tcPr>
            <w:tcW w:w="2603" w:type="dxa"/>
          </w:tcPr>
          <w:p w14:paraId="1EC3CB4E" w14:textId="11136362" w:rsidR="00E52630" w:rsidRDefault="0046133C" w:rsidP="00A37AFB">
            <w:r>
              <w:t xml:space="preserve">Permission to User/Group </w:t>
            </w:r>
          </w:p>
        </w:tc>
        <w:tc>
          <w:tcPr>
            <w:tcW w:w="6027" w:type="dxa"/>
          </w:tcPr>
          <w:p w14:paraId="585B2DE6" w14:textId="211F672C" w:rsidR="00E52630" w:rsidRDefault="003F4114" w:rsidP="00A37AFB">
            <w:r>
              <w:t>List down the users or User groups who need to access to this Dashboard</w:t>
            </w:r>
          </w:p>
        </w:tc>
      </w:tr>
      <w:tr w:rsidR="0046133C" w14:paraId="357057AF" w14:textId="77777777" w:rsidTr="001E6547">
        <w:tc>
          <w:tcPr>
            <w:tcW w:w="2603" w:type="dxa"/>
          </w:tcPr>
          <w:p w14:paraId="37BCB216" w14:textId="6C4D2F19" w:rsidR="0046133C" w:rsidRDefault="0046133C" w:rsidP="00A37AFB">
            <w:r>
              <w:t>Subscription Details</w:t>
            </w:r>
          </w:p>
        </w:tc>
        <w:tc>
          <w:tcPr>
            <w:tcW w:w="6027" w:type="dxa"/>
          </w:tcPr>
          <w:p w14:paraId="5D08CB69" w14:textId="3C12178F" w:rsidR="0046133C" w:rsidRDefault="003F4114" w:rsidP="00A37AFB">
            <w:r>
              <w:t>Specify the Subscriptions need to send once dashboard refresh is completed.</w:t>
            </w:r>
          </w:p>
        </w:tc>
      </w:tr>
      <w:tr w:rsidR="0046133C" w14:paraId="188DB09C" w14:textId="77777777" w:rsidTr="001E6547">
        <w:tc>
          <w:tcPr>
            <w:tcW w:w="2603" w:type="dxa"/>
          </w:tcPr>
          <w:p w14:paraId="06283CF4" w14:textId="1C421ADD" w:rsidR="0046133C" w:rsidRDefault="0046133C" w:rsidP="00A37AFB">
            <w:r>
              <w:t>Extract Refresh</w:t>
            </w:r>
            <w:r w:rsidR="00F52FE5">
              <w:t xml:space="preserve"> Schedule</w:t>
            </w:r>
          </w:p>
        </w:tc>
        <w:tc>
          <w:tcPr>
            <w:tcW w:w="6027" w:type="dxa"/>
          </w:tcPr>
          <w:p w14:paraId="50B706D3" w14:textId="10D56B18" w:rsidR="0046133C" w:rsidRDefault="003F4114" w:rsidP="00A37AFB">
            <w:r>
              <w:t xml:space="preserve">Specify the frequency of the Extract needs to be refreshed  </w:t>
            </w:r>
          </w:p>
        </w:tc>
      </w:tr>
      <w:tr w:rsidR="00F52FE5" w14:paraId="4A36D348" w14:textId="77777777" w:rsidTr="001E6547">
        <w:tc>
          <w:tcPr>
            <w:tcW w:w="2603" w:type="dxa"/>
          </w:tcPr>
          <w:p w14:paraId="594DCBF2" w14:textId="4C277580" w:rsidR="00F52FE5" w:rsidRDefault="00F52FE5" w:rsidP="00A37AFB">
            <w:r>
              <w:t>ETL Information</w:t>
            </w:r>
          </w:p>
        </w:tc>
        <w:tc>
          <w:tcPr>
            <w:tcW w:w="6027" w:type="dxa"/>
          </w:tcPr>
          <w:p w14:paraId="1895E9CB" w14:textId="6B241AFB" w:rsidR="00F52FE5" w:rsidRDefault="003F4114" w:rsidP="00A37AFB">
            <w:r>
              <w:t>Provide information if there is any ETL dependency on this dashboard (Ex: Prep Builder etc.) and provide Contact information of ETL</w:t>
            </w:r>
          </w:p>
        </w:tc>
      </w:tr>
      <w:tr w:rsidR="00F52FE5" w14:paraId="6450D541" w14:textId="77777777" w:rsidTr="001E6547">
        <w:tc>
          <w:tcPr>
            <w:tcW w:w="2603" w:type="dxa"/>
          </w:tcPr>
          <w:p w14:paraId="0C4FEBE2" w14:textId="7310E4E2" w:rsidR="00F52FE5" w:rsidRDefault="00F52FE5" w:rsidP="00A37AFB">
            <w:r>
              <w:t>Technical Contact</w:t>
            </w:r>
          </w:p>
        </w:tc>
        <w:tc>
          <w:tcPr>
            <w:tcW w:w="6027" w:type="dxa"/>
          </w:tcPr>
          <w:p w14:paraId="7118ED34" w14:textId="3195D04D" w:rsidR="00F52FE5" w:rsidRDefault="003F4114" w:rsidP="00A37AFB">
            <w:r>
              <w:t>Provide Technical Contact Email</w:t>
            </w:r>
          </w:p>
        </w:tc>
      </w:tr>
      <w:tr w:rsidR="00F52FE5" w14:paraId="022C0FF9" w14:textId="77777777" w:rsidTr="001E6547">
        <w:tc>
          <w:tcPr>
            <w:tcW w:w="2603" w:type="dxa"/>
          </w:tcPr>
          <w:p w14:paraId="46B4CA2B" w14:textId="1FC5473E" w:rsidR="00F52FE5" w:rsidRDefault="00F52FE5" w:rsidP="00A37AFB">
            <w:r>
              <w:t>Business Contact</w:t>
            </w:r>
          </w:p>
        </w:tc>
        <w:tc>
          <w:tcPr>
            <w:tcW w:w="6027" w:type="dxa"/>
          </w:tcPr>
          <w:p w14:paraId="20BCB302" w14:textId="43A303F7" w:rsidR="00F52FE5" w:rsidRDefault="003F4114" w:rsidP="00A37AFB">
            <w:r>
              <w:t>Provide Business Contact Email</w:t>
            </w:r>
          </w:p>
        </w:tc>
      </w:tr>
      <w:tr w:rsidR="00F52FE5" w14:paraId="6FBFF776" w14:textId="77777777" w:rsidTr="001E6547">
        <w:tc>
          <w:tcPr>
            <w:tcW w:w="2603" w:type="dxa"/>
          </w:tcPr>
          <w:p w14:paraId="0D891B8B" w14:textId="32B726DC" w:rsidR="00F52FE5" w:rsidRDefault="00F52FE5" w:rsidP="00A37AFB">
            <w:r>
              <w:t>QA Approval</w:t>
            </w:r>
          </w:p>
        </w:tc>
        <w:tc>
          <w:tcPr>
            <w:tcW w:w="6027" w:type="dxa"/>
          </w:tcPr>
          <w:p w14:paraId="5FF25BFE" w14:textId="20448659" w:rsidR="00F52FE5" w:rsidRDefault="003F4114" w:rsidP="00A37AFB">
            <w:r>
              <w:t>Attach the QA approval email or provide Date and Person Approved</w:t>
            </w:r>
          </w:p>
        </w:tc>
      </w:tr>
      <w:tr w:rsidR="00F52FE5" w14:paraId="1BFE1D76" w14:textId="77777777" w:rsidTr="001E6547">
        <w:tc>
          <w:tcPr>
            <w:tcW w:w="2603" w:type="dxa"/>
          </w:tcPr>
          <w:p w14:paraId="5AE5215E" w14:textId="328A7AFA" w:rsidR="00F52FE5" w:rsidRDefault="00F52FE5" w:rsidP="00A37AFB">
            <w:r>
              <w:t>UAT Approval</w:t>
            </w:r>
          </w:p>
        </w:tc>
        <w:tc>
          <w:tcPr>
            <w:tcW w:w="6027" w:type="dxa"/>
          </w:tcPr>
          <w:p w14:paraId="233DFC20" w14:textId="178498E6" w:rsidR="00F52FE5" w:rsidRDefault="003F4114" w:rsidP="00A37AFB">
            <w:r>
              <w:t>Attach the UAT approval email along with details on Date and person approved</w:t>
            </w:r>
          </w:p>
        </w:tc>
      </w:tr>
    </w:tbl>
    <w:p w14:paraId="17C618E8" w14:textId="77777777" w:rsidR="003F4114" w:rsidRDefault="003F4114" w:rsidP="00FF44F3"/>
    <w:p w14:paraId="5DB6E495" w14:textId="77777777" w:rsidR="003F4114" w:rsidRDefault="003F4114" w:rsidP="00FF44F3"/>
    <w:p w14:paraId="6D938A84" w14:textId="77777777" w:rsidR="00BD6BAD" w:rsidRDefault="00BD6BAD" w:rsidP="00BD6BAD">
      <w:pPr>
        <w:pStyle w:val="Heading2"/>
      </w:pPr>
      <w:r>
        <w:t>Deployment Request Made by</w:t>
      </w:r>
    </w:p>
    <w:p w14:paraId="5035D71F" w14:textId="77777777" w:rsidR="00BD6BAD" w:rsidRDefault="00BD6BAD" w:rsidP="00BD6BAD">
      <w:r>
        <w:t>Enter your name:</w:t>
      </w:r>
    </w:p>
    <w:p w14:paraId="3C8AB321" w14:textId="77777777" w:rsidR="00BD6BAD" w:rsidRDefault="00BD6BAD" w:rsidP="00BD6BAD"/>
    <w:p w14:paraId="3006BDEC" w14:textId="77777777" w:rsidR="00BD6BAD" w:rsidRPr="00063771" w:rsidRDefault="00BD6BAD" w:rsidP="00BD6BAD">
      <w:pPr>
        <w:rPr>
          <w:rFonts w:ascii="Arial" w:hAnsi="Arial" w:cs="Arial"/>
          <w:b/>
          <w:i/>
          <w:sz w:val="24"/>
        </w:rPr>
      </w:pPr>
      <w:r w:rsidRPr="00063771">
        <w:rPr>
          <w:rFonts w:ascii="Arial" w:hAnsi="Arial" w:cs="Arial"/>
          <w:b/>
          <w:i/>
          <w:sz w:val="24"/>
        </w:rPr>
        <w:t xml:space="preserve">Deployment Request </w:t>
      </w:r>
      <w:r>
        <w:rPr>
          <w:rFonts w:ascii="Arial" w:hAnsi="Arial" w:cs="Arial"/>
          <w:b/>
          <w:i/>
          <w:sz w:val="24"/>
        </w:rPr>
        <w:t xml:space="preserve">to be addressed </w:t>
      </w:r>
      <w:r w:rsidRPr="00063771">
        <w:rPr>
          <w:rFonts w:ascii="Arial" w:hAnsi="Arial" w:cs="Arial"/>
          <w:b/>
          <w:i/>
          <w:sz w:val="24"/>
        </w:rPr>
        <w:t xml:space="preserve">after </w:t>
      </w:r>
    </w:p>
    <w:p w14:paraId="0DB0E4C6" w14:textId="77777777" w:rsidR="00BD6BAD" w:rsidRDefault="00BD6BAD" w:rsidP="00BD6BAD">
      <w:r>
        <w:t>Date/Comments:</w:t>
      </w:r>
    </w:p>
    <w:p w14:paraId="564531D5" w14:textId="77777777" w:rsidR="00BD6BAD" w:rsidRDefault="00BD6BAD" w:rsidP="00BD6BAD"/>
    <w:p w14:paraId="12347391" w14:textId="757C4F1E" w:rsidR="00BD6BAD" w:rsidRDefault="00BD6BAD" w:rsidP="00FF44F3">
      <w:r>
        <w:t xml:space="preserve"> (If the Deployment date is undecided, please enter comments) </w:t>
      </w:r>
    </w:p>
    <w:sectPr w:rsidR="00BD6BAD" w:rsidSect="00063771">
      <w:headerReference w:type="default" r:id="rId8"/>
      <w:footerReference w:type="default" r:id="rId9"/>
      <w:pgSz w:w="12240" w:h="15840"/>
      <w:pgMar w:top="1260" w:right="1800" w:bottom="1440" w:left="180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0F373" w14:textId="77777777" w:rsidR="00BC2163" w:rsidRDefault="00BC2163">
      <w:r>
        <w:separator/>
      </w:r>
    </w:p>
  </w:endnote>
  <w:endnote w:type="continuationSeparator" w:id="0">
    <w:p w14:paraId="61F11388" w14:textId="77777777" w:rsidR="00BC2163" w:rsidRDefault="00BC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8283" w14:textId="77777777" w:rsidR="006E6E0B" w:rsidRDefault="006E6E0B">
    <w:pPr>
      <w:pStyle w:val="Footer"/>
      <w:pBdr>
        <w:bottom w:val="single" w:sz="12" w:space="1" w:color="auto"/>
      </w:pBdr>
    </w:pPr>
  </w:p>
  <w:p w14:paraId="7A69C875" w14:textId="77777777" w:rsidR="006E6E0B" w:rsidRDefault="006E6E0B">
    <w:pPr>
      <w:pStyle w:val="Footer"/>
    </w:pPr>
    <w:fldSimple w:instr=" TITLE   \* MERGEFORMAT ">
      <w:r>
        <w:t>EHS Cognos Deployment Form</w:t>
      </w:r>
    </w:fldSimple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7615A">
      <w:rPr>
        <w:noProof/>
      </w:rPr>
      <w:t>2</w:t>
    </w:r>
    <w:r>
      <w:fldChar w:fldCharType="end"/>
    </w:r>
    <w:r>
      <w:t xml:space="preserve"> of </w:t>
    </w:r>
    <w:fldSimple w:instr=" NUMPAGES ">
      <w:r w:rsidR="0077615A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0E87" w14:textId="77777777" w:rsidR="00BC2163" w:rsidRDefault="00BC2163">
      <w:r>
        <w:separator/>
      </w:r>
    </w:p>
  </w:footnote>
  <w:footnote w:type="continuationSeparator" w:id="0">
    <w:p w14:paraId="26173821" w14:textId="77777777" w:rsidR="00BC2163" w:rsidRDefault="00BC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15"/>
      <w:gridCol w:w="4325"/>
    </w:tblGrid>
    <w:tr w:rsidR="006E6E0B" w14:paraId="1D47D298" w14:textId="77777777">
      <w:tc>
        <w:tcPr>
          <w:tcW w:w="4428" w:type="dxa"/>
        </w:tcPr>
        <w:p w14:paraId="2B2AFB11" w14:textId="77777777" w:rsidR="006E6E0B" w:rsidRDefault="006E6E0B">
          <w:pPr>
            <w:pStyle w:val="Header"/>
            <w:rPr>
              <w:rFonts w:ascii="Times New Roman" w:hAnsi="Times New Roman"/>
            </w:rPr>
          </w:pPr>
          <w:r>
            <w:rPr>
              <w:rFonts w:ascii="Arial" w:hAnsi="Arial" w:cs="Arial"/>
              <w:b/>
              <w:bCs/>
            </w:rPr>
            <w:t>EHS</w:t>
          </w:r>
        </w:p>
      </w:tc>
      <w:tc>
        <w:tcPr>
          <w:tcW w:w="4428" w:type="dxa"/>
        </w:tcPr>
        <w:p w14:paraId="2AEE9145" w14:textId="6FBF5089" w:rsidR="006E6E0B" w:rsidRPr="00BC40C2" w:rsidRDefault="006E6E0B" w:rsidP="00BC40C2">
          <w:pPr>
            <w:pStyle w:val="Header"/>
            <w:jc w:val="right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EHS </w:t>
          </w:r>
          <w:r w:rsidR="003737C0">
            <w:rPr>
              <w:rFonts w:ascii="Arial" w:hAnsi="Arial" w:cs="Arial"/>
              <w:b/>
              <w:bCs/>
            </w:rPr>
            <w:t>Tableau</w:t>
          </w:r>
          <w:r>
            <w:rPr>
              <w:rFonts w:ascii="Arial" w:hAnsi="Arial" w:cs="Arial"/>
              <w:b/>
              <w:bCs/>
            </w:rPr>
            <w:t xml:space="preserve"> Service</w:t>
          </w:r>
        </w:p>
      </w:tc>
    </w:tr>
  </w:tbl>
  <w:p w14:paraId="6766D27B" w14:textId="77777777" w:rsidR="006E6E0B" w:rsidRDefault="006E6E0B">
    <w:pPr>
      <w:pStyle w:val="Header"/>
      <w:jc w:val="right"/>
    </w:pPr>
    <w:smartTag w:uri="urn:schemas-microsoft-com:office:smarttags" w:element="address">
      <w:smartTag w:uri="urn:schemas-microsoft-com:office:smarttags" w:element="Street">
        <w:r>
          <w:t xml:space="preserve">617-210-5001 </w:t>
        </w:r>
        <w:r>
          <w:sym w:font="Symbol" w:char="F0A8"/>
        </w:r>
        <w:r>
          <w:t xml:space="preserve"> 600 Washington Street</w:t>
        </w:r>
      </w:smartTag>
      <w:r>
        <w:t xml:space="preserve">, </w:t>
      </w:r>
      <w:smartTag w:uri="urn:schemas-microsoft-com:office:smarttags" w:element="City">
        <w:r>
          <w:t>Boston</w:t>
        </w:r>
      </w:smartTag>
      <w:r>
        <w:t xml:space="preserve">, </w:t>
      </w:r>
      <w:smartTag w:uri="urn:schemas-microsoft-com:office:smarttags" w:element="State">
        <w:r>
          <w:t>MA</w:t>
        </w:r>
      </w:smartTag>
      <w:r>
        <w:t xml:space="preserve"> </w:t>
      </w:r>
      <w:smartTag w:uri="urn:schemas-microsoft-com:office:smarttags" w:element="PostalCode">
        <w:r>
          <w:t>02111</w:t>
        </w:r>
      </w:smartTag>
    </w:smartTag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B7D"/>
    <w:multiLevelType w:val="hybridMultilevel"/>
    <w:tmpl w:val="050E35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F35C17"/>
    <w:multiLevelType w:val="hybridMultilevel"/>
    <w:tmpl w:val="5344C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188"/>
    <w:multiLevelType w:val="hybridMultilevel"/>
    <w:tmpl w:val="5E02D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C2B99"/>
    <w:multiLevelType w:val="hybridMultilevel"/>
    <w:tmpl w:val="6CDA7A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1D78D0"/>
    <w:multiLevelType w:val="hybridMultilevel"/>
    <w:tmpl w:val="53FC4D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161FBD"/>
    <w:multiLevelType w:val="hybridMultilevel"/>
    <w:tmpl w:val="892E1E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6D228C"/>
    <w:multiLevelType w:val="hybridMultilevel"/>
    <w:tmpl w:val="3922386A"/>
    <w:lvl w:ilvl="0" w:tplc="0409000F">
      <w:start w:val="1"/>
      <w:numFmt w:val="decimal"/>
      <w:lvlText w:val="%1."/>
      <w:lvlJc w:val="left"/>
      <w:pPr>
        <w:tabs>
          <w:tab w:val="num" w:pos="767"/>
        </w:tabs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87"/>
        </w:tabs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7"/>
        </w:tabs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7"/>
        </w:tabs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7"/>
        </w:tabs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7"/>
        </w:tabs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7"/>
        </w:tabs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7"/>
        </w:tabs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7"/>
        </w:tabs>
        <w:ind w:left="6527" w:hanging="180"/>
      </w:pPr>
    </w:lvl>
  </w:abstractNum>
  <w:abstractNum w:abstractNumId="7" w15:restartNumberingAfterBreak="0">
    <w:nsid w:val="1977333D"/>
    <w:multiLevelType w:val="hybridMultilevel"/>
    <w:tmpl w:val="DBD03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187568"/>
    <w:multiLevelType w:val="multilevel"/>
    <w:tmpl w:val="DBD0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CD123B"/>
    <w:multiLevelType w:val="hybridMultilevel"/>
    <w:tmpl w:val="452AAC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B23FA7"/>
    <w:multiLevelType w:val="hybridMultilevel"/>
    <w:tmpl w:val="14F44F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CE72A3"/>
    <w:multiLevelType w:val="hybridMultilevel"/>
    <w:tmpl w:val="3362A0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A203F7F"/>
    <w:multiLevelType w:val="hybridMultilevel"/>
    <w:tmpl w:val="63A634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8807BE"/>
    <w:multiLevelType w:val="hybridMultilevel"/>
    <w:tmpl w:val="479C8E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860BEB"/>
    <w:multiLevelType w:val="hybridMultilevel"/>
    <w:tmpl w:val="DEA6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773A5"/>
    <w:multiLevelType w:val="hybridMultilevel"/>
    <w:tmpl w:val="3E76B6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436198"/>
    <w:multiLevelType w:val="hybridMultilevel"/>
    <w:tmpl w:val="86C6C8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C12DD4"/>
    <w:multiLevelType w:val="hybridMultilevel"/>
    <w:tmpl w:val="D71603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D4940"/>
    <w:multiLevelType w:val="hybridMultilevel"/>
    <w:tmpl w:val="BCD26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85623D"/>
    <w:multiLevelType w:val="hybridMultilevel"/>
    <w:tmpl w:val="2B34B9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107D0"/>
    <w:multiLevelType w:val="hybridMultilevel"/>
    <w:tmpl w:val="B2EA58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35C74"/>
    <w:multiLevelType w:val="hybridMultilevel"/>
    <w:tmpl w:val="46AA62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F4C17"/>
    <w:multiLevelType w:val="hybridMultilevel"/>
    <w:tmpl w:val="BD5CE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67691"/>
    <w:multiLevelType w:val="hybridMultilevel"/>
    <w:tmpl w:val="50B0E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95FA7"/>
    <w:multiLevelType w:val="hybridMultilevel"/>
    <w:tmpl w:val="AA062C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F14C7A"/>
    <w:multiLevelType w:val="hybridMultilevel"/>
    <w:tmpl w:val="4F8AC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71D57"/>
    <w:multiLevelType w:val="hybridMultilevel"/>
    <w:tmpl w:val="8B9AF5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204435C"/>
    <w:multiLevelType w:val="hybridMultilevel"/>
    <w:tmpl w:val="CC1A92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31077CC"/>
    <w:multiLevelType w:val="hybridMultilevel"/>
    <w:tmpl w:val="480C88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9662238"/>
    <w:multiLevelType w:val="multilevel"/>
    <w:tmpl w:val="DBD0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38340775">
    <w:abstractNumId w:val="27"/>
  </w:num>
  <w:num w:numId="2" w16cid:durableId="1636789961">
    <w:abstractNumId w:val="10"/>
  </w:num>
  <w:num w:numId="3" w16cid:durableId="1894997665">
    <w:abstractNumId w:val="18"/>
  </w:num>
  <w:num w:numId="4" w16cid:durableId="19280680">
    <w:abstractNumId w:val="11"/>
  </w:num>
  <w:num w:numId="5" w16cid:durableId="1151681360">
    <w:abstractNumId w:val="7"/>
  </w:num>
  <w:num w:numId="6" w16cid:durableId="292751719">
    <w:abstractNumId w:val="29"/>
  </w:num>
  <w:num w:numId="7" w16cid:durableId="1647396698">
    <w:abstractNumId w:val="8"/>
  </w:num>
  <w:num w:numId="8" w16cid:durableId="2081559010">
    <w:abstractNumId w:val="28"/>
  </w:num>
  <w:num w:numId="9" w16cid:durableId="1011756135">
    <w:abstractNumId w:val="12"/>
  </w:num>
  <w:num w:numId="10" w16cid:durableId="943729809">
    <w:abstractNumId w:val="20"/>
  </w:num>
  <w:num w:numId="11" w16cid:durableId="1684435038">
    <w:abstractNumId w:val="17"/>
  </w:num>
  <w:num w:numId="12" w16cid:durableId="174417022">
    <w:abstractNumId w:val="23"/>
  </w:num>
  <w:num w:numId="13" w16cid:durableId="2033456111">
    <w:abstractNumId w:val="22"/>
  </w:num>
  <w:num w:numId="14" w16cid:durableId="1750811760">
    <w:abstractNumId w:val="9"/>
  </w:num>
  <w:num w:numId="15" w16cid:durableId="1241520547">
    <w:abstractNumId w:val="13"/>
  </w:num>
  <w:num w:numId="16" w16cid:durableId="777337219">
    <w:abstractNumId w:val="4"/>
  </w:num>
  <w:num w:numId="17" w16cid:durableId="420954226">
    <w:abstractNumId w:val="5"/>
  </w:num>
  <w:num w:numId="18" w16cid:durableId="662587581">
    <w:abstractNumId w:val="15"/>
  </w:num>
  <w:num w:numId="19" w16cid:durableId="870000926">
    <w:abstractNumId w:val="0"/>
  </w:num>
  <w:num w:numId="20" w16cid:durableId="754326056">
    <w:abstractNumId w:val="24"/>
  </w:num>
  <w:num w:numId="21" w16cid:durableId="622999420">
    <w:abstractNumId w:val="19"/>
  </w:num>
  <w:num w:numId="22" w16cid:durableId="1378774995">
    <w:abstractNumId w:val="3"/>
  </w:num>
  <w:num w:numId="23" w16cid:durableId="899903860">
    <w:abstractNumId w:val="26"/>
  </w:num>
  <w:num w:numId="24" w16cid:durableId="1200701404">
    <w:abstractNumId w:val="16"/>
  </w:num>
  <w:num w:numId="25" w16cid:durableId="474840901">
    <w:abstractNumId w:val="6"/>
  </w:num>
  <w:num w:numId="26" w16cid:durableId="1120800923">
    <w:abstractNumId w:val="14"/>
  </w:num>
  <w:num w:numId="27" w16cid:durableId="1240990129">
    <w:abstractNumId w:val="1"/>
  </w:num>
  <w:num w:numId="28" w16cid:durableId="429663040">
    <w:abstractNumId w:val="25"/>
  </w:num>
  <w:num w:numId="29" w16cid:durableId="364988189">
    <w:abstractNumId w:val="21"/>
  </w:num>
  <w:num w:numId="30" w16cid:durableId="1785996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90"/>
    <w:rsid w:val="000008A4"/>
    <w:rsid w:val="00002C77"/>
    <w:rsid w:val="0000594B"/>
    <w:rsid w:val="00005DDA"/>
    <w:rsid w:val="00010685"/>
    <w:rsid w:val="000221B5"/>
    <w:rsid w:val="00023684"/>
    <w:rsid w:val="00023EF8"/>
    <w:rsid w:val="0002573E"/>
    <w:rsid w:val="0002595A"/>
    <w:rsid w:val="00037BF0"/>
    <w:rsid w:val="00040905"/>
    <w:rsid w:val="00063771"/>
    <w:rsid w:val="00064286"/>
    <w:rsid w:val="00075FC2"/>
    <w:rsid w:val="00083B65"/>
    <w:rsid w:val="00084083"/>
    <w:rsid w:val="00085356"/>
    <w:rsid w:val="000866F5"/>
    <w:rsid w:val="000869B6"/>
    <w:rsid w:val="00095CFF"/>
    <w:rsid w:val="000A2B6A"/>
    <w:rsid w:val="000A7242"/>
    <w:rsid w:val="000B413D"/>
    <w:rsid w:val="000D00AB"/>
    <w:rsid w:val="000D279D"/>
    <w:rsid w:val="000D29BB"/>
    <w:rsid w:val="000E1388"/>
    <w:rsid w:val="000E4D87"/>
    <w:rsid w:val="000E6538"/>
    <w:rsid w:val="000F15C6"/>
    <w:rsid w:val="001004D2"/>
    <w:rsid w:val="00113568"/>
    <w:rsid w:val="0011742C"/>
    <w:rsid w:val="001310D4"/>
    <w:rsid w:val="0014187C"/>
    <w:rsid w:val="00154FDC"/>
    <w:rsid w:val="00163ECE"/>
    <w:rsid w:val="0016639A"/>
    <w:rsid w:val="0018325A"/>
    <w:rsid w:val="0018562F"/>
    <w:rsid w:val="00195A07"/>
    <w:rsid w:val="001D086A"/>
    <w:rsid w:val="001E6547"/>
    <w:rsid w:val="001F03C4"/>
    <w:rsid w:val="001F289D"/>
    <w:rsid w:val="001F6015"/>
    <w:rsid w:val="00200F9C"/>
    <w:rsid w:val="002016FE"/>
    <w:rsid w:val="002021CF"/>
    <w:rsid w:val="002043C7"/>
    <w:rsid w:val="0020679C"/>
    <w:rsid w:val="00210776"/>
    <w:rsid w:val="00212900"/>
    <w:rsid w:val="002157B1"/>
    <w:rsid w:val="00220F7F"/>
    <w:rsid w:val="00224590"/>
    <w:rsid w:val="00224D97"/>
    <w:rsid w:val="00225325"/>
    <w:rsid w:val="00225EFF"/>
    <w:rsid w:val="002269B4"/>
    <w:rsid w:val="0023212C"/>
    <w:rsid w:val="002323A2"/>
    <w:rsid w:val="00236EFF"/>
    <w:rsid w:val="00244A13"/>
    <w:rsid w:val="00247A5C"/>
    <w:rsid w:val="00254610"/>
    <w:rsid w:val="00257BAF"/>
    <w:rsid w:val="00264566"/>
    <w:rsid w:val="002665B8"/>
    <w:rsid w:val="0026722B"/>
    <w:rsid w:val="00272182"/>
    <w:rsid w:val="00276160"/>
    <w:rsid w:val="00282C99"/>
    <w:rsid w:val="00287D18"/>
    <w:rsid w:val="002A17E8"/>
    <w:rsid w:val="002A53AD"/>
    <w:rsid w:val="002B3473"/>
    <w:rsid w:val="002B6D43"/>
    <w:rsid w:val="002C3866"/>
    <w:rsid w:val="002C4018"/>
    <w:rsid w:val="002C4893"/>
    <w:rsid w:val="002D0827"/>
    <w:rsid w:val="002D0D0C"/>
    <w:rsid w:val="002D27FD"/>
    <w:rsid w:val="002D3B06"/>
    <w:rsid w:val="002E1E4E"/>
    <w:rsid w:val="002E4E03"/>
    <w:rsid w:val="002E6F43"/>
    <w:rsid w:val="002E7D8C"/>
    <w:rsid w:val="002F1B74"/>
    <w:rsid w:val="002F41F8"/>
    <w:rsid w:val="002F6F32"/>
    <w:rsid w:val="00307ABE"/>
    <w:rsid w:val="003230F9"/>
    <w:rsid w:val="00341AEA"/>
    <w:rsid w:val="003422F1"/>
    <w:rsid w:val="00353CED"/>
    <w:rsid w:val="00355E27"/>
    <w:rsid w:val="00362AF3"/>
    <w:rsid w:val="00365D5C"/>
    <w:rsid w:val="00370992"/>
    <w:rsid w:val="003727AF"/>
    <w:rsid w:val="003737C0"/>
    <w:rsid w:val="0037552F"/>
    <w:rsid w:val="003B2FE2"/>
    <w:rsid w:val="003B394C"/>
    <w:rsid w:val="003B5415"/>
    <w:rsid w:val="003C3304"/>
    <w:rsid w:val="003C6B5D"/>
    <w:rsid w:val="003D7BEF"/>
    <w:rsid w:val="003E1002"/>
    <w:rsid w:val="003E311E"/>
    <w:rsid w:val="003F3A37"/>
    <w:rsid w:val="003F4114"/>
    <w:rsid w:val="003F4494"/>
    <w:rsid w:val="0041750C"/>
    <w:rsid w:val="004267E0"/>
    <w:rsid w:val="00426981"/>
    <w:rsid w:val="00434AFC"/>
    <w:rsid w:val="00436C06"/>
    <w:rsid w:val="0046133C"/>
    <w:rsid w:val="0046369B"/>
    <w:rsid w:val="00463FE7"/>
    <w:rsid w:val="004734B7"/>
    <w:rsid w:val="004915CA"/>
    <w:rsid w:val="00496472"/>
    <w:rsid w:val="004B18BE"/>
    <w:rsid w:val="004B5109"/>
    <w:rsid w:val="004C3914"/>
    <w:rsid w:val="004C5AC0"/>
    <w:rsid w:val="004D26BC"/>
    <w:rsid w:val="004E524A"/>
    <w:rsid w:val="004F319D"/>
    <w:rsid w:val="00503D56"/>
    <w:rsid w:val="00504969"/>
    <w:rsid w:val="00504E5C"/>
    <w:rsid w:val="0051744B"/>
    <w:rsid w:val="00523AE3"/>
    <w:rsid w:val="00523E62"/>
    <w:rsid w:val="00541EC6"/>
    <w:rsid w:val="0054287E"/>
    <w:rsid w:val="00542A62"/>
    <w:rsid w:val="0054428D"/>
    <w:rsid w:val="00553BF7"/>
    <w:rsid w:val="0055450F"/>
    <w:rsid w:val="00554C22"/>
    <w:rsid w:val="00566AF1"/>
    <w:rsid w:val="00566D8C"/>
    <w:rsid w:val="0057521E"/>
    <w:rsid w:val="0058061F"/>
    <w:rsid w:val="00580958"/>
    <w:rsid w:val="0058507D"/>
    <w:rsid w:val="00585188"/>
    <w:rsid w:val="00587105"/>
    <w:rsid w:val="00590E14"/>
    <w:rsid w:val="00593D41"/>
    <w:rsid w:val="005A19CB"/>
    <w:rsid w:val="005A40B5"/>
    <w:rsid w:val="005A5B77"/>
    <w:rsid w:val="005B66BE"/>
    <w:rsid w:val="005C6F28"/>
    <w:rsid w:val="005C6F4B"/>
    <w:rsid w:val="005D031C"/>
    <w:rsid w:val="005E1CBA"/>
    <w:rsid w:val="005E6E99"/>
    <w:rsid w:val="005F4A1B"/>
    <w:rsid w:val="00602AB9"/>
    <w:rsid w:val="0060335D"/>
    <w:rsid w:val="00607D67"/>
    <w:rsid w:val="00610933"/>
    <w:rsid w:val="00621993"/>
    <w:rsid w:val="00623109"/>
    <w:rsid w:val="00625E48"/>
    <w:rsid w:val="00632F4A"/>
    <w:rsid w:val="0063718A"/>
    <w:rsid w:val="00660DF4"/>
    <w:rsid w:val="00666C9C"/>
    <w:rsid w:val="006722D2"/>
    <w:rsid w:val="00683CE0"/>
    <w:rsid w:val="00692684"/>
    <w:rsid w:val="006A6971"/>
    <w:rsid w:val="006A74D7"/>
    <w:rsid w:val="006C3189"/>
    <w:rsid w:val="006C6C97"/>
    <w:rsid w:val="006C7CFD"/>
    <w:rsid w:val="006D1E72"/>
    <w:rsid w:val="006D209C"/>
    <w:rsid w:val="006D5298"/>
    <w:rsid w:val="006D715E"/>
    <w:rsid w:val="006E02C8"/>
    <w:rsid w:val="006E6E0B"/>
    <w:rsid w:val="006F298C"/>
    <w:rsid w:val="006F6816"/>
    <w:rsid w:val="007015A5"/>
    <w:rsid w:val="00713005"/>
    <w:rsid w:val="00715ECD"/>
    <w:rsid w:val="0071620D"/>
    <w:rsid w:val="007164D8"/>
    <w:rsid w:val="00721D56"/>
    <w:rsid w:val="007234BC"/>
    <w:rsid w:val="00726284"/>
    <w:rsid w:val="007328AE"/>
    <w:rsid w:val="00740FA3"/>
    <w:rsid w:val="007416E7"/>
    <w:rsid w:val="00746A59"/>
    <w:rsid w:val="00752E5D"/>
    <w:rsid w:val="0077471E"/>
    <w:rsid w:val="0077615A"/>
    <w:rsid w:val="00786F34"/>
    <w:rsid w:val="00792252"/>
    <w:rsid w:val="00795C8F"/>
    <w:rsid w:val="007977C6"/>
    <w:rsid w:val="007A1570"/>
    <w:rsid w:val="007A613C"/>
    <w:rsid w:val="007C3A43"/>
    <w:rsid w:val="007E4A19"/>
    <w:rsid w:val="007F2742"/>
    <w:rsid w:val="007F7A82"/>
    <w:rsid w:val="0080208C"/>
    <w:rsid w:val="008230C5"/>
    <w:rsid w:val="00835302"/>
    <w:rsid w:val="00837911"/>
    <w:rsid w:val="00837DFE"/>
    <w:rsid w:val="008401D9"/>
    <w:rsid w:val="008607CE"/>
    <w:rsid w:val="00865B6C"/>
    <w:rsid w:val="00866DA9"/>
    <w:rsid w:val="00867616"/>
    <w:rsid w:val="008741A0"/>
    <w:rsid w:val="00875A7C"/>
    <w:rsid w:val="0087672A"/>
    <w:rsid w:val="00881B46"/>
    <w:rsid w:val="00883FD9"/>
    <w:rsid w:val="00891576"/>
    <w:rsid w:val="008A0FD2"/>
    <w:rsid w:val="008B0AE1"/>
    <w:rsid w:val="008B1FCA"/>
    <w:rsid w:val="008B2DB4"/>
    <w:rsid w:val="008B3DBA"/>
    <w:rsid w:val="008C34AE"/>
    <w:rsid w:val="008C3E62"/>
    <w:rsid w:val="008F4D1C"/>
    <w:rsid w:val="00913E0D"/>
    <w:rsid w:val="009432DA"/>
    <w:rsid w:val="00945CFD"/>
    <w:rsid w:val="00950F04"/>
    <w:rsid w:val="00964C6C"/>
    <w:rsid w:val="00975C22"/>
    <w:rsid w:val="00980BDB"/>
    <w:rsid w:val="00985529"/>
    <w:rsid w:val="009935B2"/>
    <w:rsid w:val="00996387"/>
    <w:rsid w:val="0099772E"/>
    <w:rsid w:val="009A12AC"/>
    <w:rsid w:val="009A76DA"/>
    <w:rsid w:val="009B7FB1"/>
    <w:rsid w:val="009C01DA"/>
    <w:rsid w:val="009E324E"/>
    <w:rsid w:val="00A039E0"/>
    <w:rsid w:val="00A10334"/>
    <w:rsid w:val="00A209CF"/>
    <w:rsid w:val="00A37AFB"/>
    <w:rsid w:val="00A406CE"/>
    <w:rsid w:val="00A47674"/>
    <w:rsid w:val="00A523B0"/>
    <w:rsid w:val="00A536E0"/>
    <w:rsid w:val="00A54238"/>
    <w:rsid w:val="00A60023"/>
    <w:rsid w:val="00A61B2C"/>
    <w:rsid w:val="00A6300B"/>
    <w:rsid w:val="00A6482F"/>
    <w:rsid w:val="00A70E00"/>
    <w:rsid w:val="00A82024"/>
    <w:rsid w:val="00A8405D"/>
    <w:rsid w:val="00A841F4"/>
    <w:rsid w:val="00A87895"/>
    <w:rsid w:val="00AB59EC"/>
    <w:rsid w:val="00AB6F08"/>
    <w:rsid w:val="00AC0719"/>
    <w:rsid w:val="00AC3C53"/>
    <w:rsid w:val="00AC62F7"/>
    <w:rsid w:val="00AE0296"/>
    <w:rsid w:val="00AE0598"/>
    <w:rsid w:val="00AE3B49"/>
    <w:rsid w:val="00AE4007"/>
    <w:rsid w:val="00AF2397"/>
    <w:rsid w:val="00B104E5"/>
    <w:rsid w:val="00B138A5"/>
    <w:rsid w:val="00B14CF2"/>
    <w:rsid w:val="00B2306E"/>
    <w:rsid w:val="00B23715"/>
    <w:rsid w:val="00B371FD"/>
    <w:rsid w:val="00B403DE"/>
    <w:rsid w:val="00B66380"/>
    <w:rsid w:val="00B66CC7"/>
    <w:rsid w:val="00B823CC"/>
    <w:rsid w:val="00B870EF"/>
    <w:rsid w:val="00BA11D6"/>
    <w:rsid w:val="00BB1591"/>
    <w:rsid w:val="00BC2163"/>
    <w:rsid w:val="00BC40C2"/>
    <w:rsid w:val="00BC7927"/>
    <w:rsid w:val="00BD6BAD"/>
    <w:rsid w:val="00BE0F2F"/>
    <w:rsid w:val="00C134BE"/>
    <w:rsid w:val="00C15364"/>
    <w:rsid w:val="00C3240E"/>
    <w:rsid w:val="00C446A5"/>
    <w:rsid w:val="00C52D36"/>
    <w:rsid w:val="00C654FF"/>
    <w:rsid w:val="00C668A1"/>
    <w:rsid w:val="00C66C3B"/>
    <w:rsid w:val="00C709DA"/>
    <w:rsid w:val="00C7676B"/>
    <w:rsid w:val="00C77468"/>
    <w:rsid w:val="00C80688"/>
    <w:rsid w:val="00C838DE"/>
    <w:rsid w:val="00C93BA6"/>
    <w:rsid w:val="00C96C1C"/>
    <w:rsid w:val="00CA0A25"/>
    <w:rsid w:val="00CA7E08"/>
    <w:rsid w:val="00CC0CEE"/>
    <w:rsid w:val="00CC38BA"/>
    <w:rsid w:val="00CC4511"/>
    <w:rsid w:val="00CD0CAD"/>
    <w:rsid w:val="00CD3586"/>
    <w:rsid w:val="00CE5E05"/>
    <w:rsid w:val="00D02CEA"/>
    <w:rsid w:val="00D07B60"/>
    <w:rsid w:val="00D13533"/>
    <w:rsid w:val="00D16741"/>
    <w:rsid w:val="00D205AB"/>
    <w:rsid w:val="00D3022F"/>
    <w:rsid w:val="00D30914"/>
    <w:rsid w:val="00D30E21"/>
    <w:rsid w:val="00D40556"/>
    <w:rsid w:val="00D4064F"/>
    <w:rsid w:val="00D41634"/>
    <w:rsid w:val="00D42617"/>
    <w:rsid w:val="00D43F46"/>
    <w:rsid w:val="00D56F57"/>
    <w:rsid w:val="00D57021"/>
    <w:rsid w:val="00D65722"/>
    <w:rsid w:val="00D66E91"/>
    <w:rsid w:val="00D72F9D"/>
    <w:rsid w:val="00D7627D"/>
    <w:rsid w:val="00D7730E"/>
    <w:rsid w:val="00D87169"/>
    <w:rsid w:val="00D91BA1"/>
    <w:rsid w:val="00D93826"/>
    <w:rsid w:val="00DC3299"/>
    <w:rsid w:val="00DD4361"/>
    <w:rsid w:val="00DD4F21"/>
    <w:rsid w:val="00DE415D"/>
    <w:rsid w:val="00DF0D71"/>
    <w:rsid w:val="00DF1783"/>
    <w:rsid w:val="00DF3C7D"/>
    <w:rsid w:val="00E202A5"/>
    <w:rsid w:val="00E208C0"/>
    <w:rsid w:val="00E210F0"/>
    <w:rsid w:val="00E269E4"/>
    <w:rsid w:val="00E4417B"/>
    <w:rsid w:val="00E52630"/>
    <w:rsid w:val="00E60E8F"/>
    <w:rsid w:val="00E61693"/>
    <w:rsid w:val="00E64339"/>
    <w:rsid w:val="00E7213F"/>
    <w:rsid w:val="00E72E39"/>
    <w:rsid w:val="00E75607"/>
    <w:rsid w:val="00E809E2"/>
    <w:rsid w:val="00EA57E1"/>
    <w:rsid w:val="00EB4C5C"/>
    <w:rsid w:val="00EC3AEE"/>
    <w:rsid w:val="00EC5C09"/>
    <w:rsid w:val="00EC632E"/>
    <w:rsid w:val="00EC6859"/>
    <w:rsid w:val="00ED1E78"/>
    <w:rsid w:val="00F02B96"/>
    <w:rsid w:val="00F03458"/>
    <w:rsid w:val="00F144C6"/>
    <w:rsid w:val="00F31C74"/>
    <w:rsid w:val="00F438F0"/>
    <w:rsid w:val="00F52FE5"/>
    <w:rsid w:val="00F613F6"/>
    <w:rsid w:val="00F61B50"/>
    <w:rsid w:val="00F63689"/>
    <w:rsid w:val="00F6482D"/>
    <w:rsid w:val="00F67652"/>
    <w:rsid w:val="00F72CB7"/>
    <w:rsid w:val="00F81AF4"/>
    <w:rsid w:val="00FB03A0"/>
    <w:rsid w:val="00FB1405"/>
    <w:rsid w:val="00FB21EC"/>
    <w:rsid w:val="00FB3D04"/>
    <w:rsid w:val="00FB5517"/>
    <w:rsid w:val="00FB6531"/>
    <w:rsid w:val="00FB765E"/>
    <w:rsid w:val="00FC0776"/>
    <w:rsid w:val="00FD74DD"/>
    <w:rsid w:val="00FE5FBE"/>
    <w:rsid w:val="00FE6396"/>
    <w:rsid w:val="00FF046D"/>
    <w:rsid w:val="00FF29C4"/>
    <w:rsid w:val="00FF44F3"/>
    <w:rsid w:val="00FF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6B01613"/>
  <w15:chartTrackingRefBased/>
  <w15:docId w15:val="{EADDA4BA-E8EA-4EA7-8021-94C4E547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41F8"/>
    <w:rPr>
      <w:rFonts w:ascii="Times" w:hAnsi="Times"/>
      <w:szCs w:val="24"/>
    </w:rPr>
  </w:style>
  <w:style w:type="paragraph" w:styleId="Heading1">
    <w:name w:val="heading 1"/>
    <w:basedOn w:val="Normal"/>
    <w:next w:val="Normal"/>
    <w:qFormat/>
    <w:rsid w:val="006371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3718A"/>
    <w:pPr>
      <w:keepNext/>
      <w:spacing w:before="160" w:after="60"/>
      <w:outlineLvl w:val="1"/>
    </w:pPr>
    <w:rPr>
      <w:rFonts w:ascii="Arial" w:hAnsi="Arial" w:cs="Arial"/>
      <w:b/>
      <w:bCs/>
      <w:i/>
      <w:iCs/>
      <w:sz w:val="24"/>
      <w:szCs w:val="28"/>
    </w:rPr>
  </w:style>
  <w:style w:type="paragraph" w:styleId="Heading3">
    <w:name w:val="heading 3"/>
    <w:basedOn w:val="Normal"/>
    <w:next w:val="Normal"/>
    <w:qFormat/>
    <w:rsid w:val="0063718A"/>
    <w:pPr>
      <w:keepNext/>
      <w:spacing w:before="120" w:after="60"/>
      <w:outlineLvl w:val="2"/>
    </w:pPr>
    <w:rPr>
      <w:rFonts w:ascii="Arial" w:hAnsi="Arial" w:cs="Arial"/>
      <w:b/>
      <w:bCs/>
      <w:sz w:val="22"/>
      <w:szCs w:val="26"/>
    </w:rPr>
  </w:style>
  <w:style w:type="paragraph" w:styleId="Heading4">
    <w:name w:val="heading 4"/>
    <w:basedOn w:val="Normal"/>
    <w:next w:val="Normal"/>
    <w:qFormat/>
    <w:rsid w:val="0063718A"/>
    <w:pPr>
      <w:keepNext/>
      <w:spacing w:before="240" w:after="60"/>
      <w:outlineLvl w:val="3"/>
    </w:pPr>
    <w:rPr>
      <w:b/>
      <w:bCs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3718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3718A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63718A"/>
  </w:style>
  <w:style w:type="paragraph" w:styleId="TOC2">
    <w:name w:val="toc 2"/>
    <w:basedOn w:val="Normal"/>
    <w:next w:val="Normal"/>
    <w:autoRedefine/>
    <w:semiHidden/>
    <w:rsid w:val="0063718A"/>
    <w:pPr>
      <w:ind w:left="240"/>
    </w:pPr>
  </w:style>
  <w:style w:type="paragraph" w:customStyle="1" w:styleId="SQL">
    <w:name w:val="SQL"/>
    <w:basedOn w:val="Normal"/>
    <w:rsid w:val="0063718A"/>
    <w:pPr>
      <w:keepLines/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uppressAutoHyphens/>
      <w:spacing w:before="60" w:after="60"/>
      <w:ind w:left="144" w:right="144"/>
    </w:pPr>
    <w:rPr>
      <w:rFonts w:ascii="Courier New" w:hAnsi="Courier New"/>
      <w:color w:val="000080"/>
      <w:sz w:val="18"/>
    </w:rPr>
  </w:style>
  <w:style w:type="paragraph" w:customStyle="1" w:styleId="Question">
    <w:name w:val="Question"/>
    <w:basedOn w:val="Normal"/>
    <w:rsid w:val="0063718A"/>
    <w:pPr>
      <w:spacing w:before="120"/>
    </w:pPr>
    <w:rPr>
      <w:rFonts w:ascii="Arial" w:hAnsi="Arial"/>
      <w:color w:val="FF0000"/>
    </w:rPr>
  </w:style>
  <w:style w:type="paragraph" w:customStyle="1" w:styleId="Resolution">
    <w:name w:val="Resolution"/>
    <w:basedOn w:val="Normal"/>
    <w:rsid w:val="0063718A"/>
    <w:rPr>
      <w:rFonts w:ascii="Times New Roman" w:hAnsi="Times New Roman"/>
    </w:rPr>
  </w:style>
  <w:style w:type="table" w:styleId="TableGrid">
    <w:name w:val="Table Grid"/>
    <w:basedOn w:val="TableNormal"/>
    <w:rsid w:val="002F1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E3B49"/>
    <w:rPr>
      <w:color w:val="0000FF"/>
      <w:u w:val="single"/>
    </w:rPr>
  </w:style>
  <w:style w:type="paragraph" w:styleId="FootnoteText">
    <w:name w:val="footnote text"/>
    <w:basedOn w:val="Normal"/>
    <w:semiHidden/>
    <w:rsid w:val="00964C6C"/>
    <w:rPr>
      <w:szCs w:val="20"/>
    </w:rPr>
  </w:style>
  <w:style w:type="character" w:styleId="FootnoteReference">
    <w:name w:val="footnote reference"/>
    <w:semiHidden/>
    <w:rsid w:val="00964C6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shah\Desktop\EHS%20Cognos%20Deployment%20Form_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96403-8B73-4764-B036-CFA1C8B21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EHS Cognos Deployment Form_.dot</Template>
  <TotalTime>1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EHS Cognos Deployment Form</vt:lpstr>
    </vt:vector>
  </TitlesOfParts>
  <Manager>Greg Spino</Manager>
  <Company>EOHHS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EHS Cognos Deployment Form</dc:title>
  <dc:subject>EHS Cognos install</dc:subject>
  <dc:creator>EHS</dc:creator>
  <cp:keywords/>
  <dc:description>This Document allows EHS Agencies to request Deployment of Cognos Content from Development to QA or Production.</dc:description>
  <cp:lastModifiedBy>Kray, Tatyana (EHS)</cp:lastModifiedBy>
  <cp:revision>2</cp:revision>
  <cp:lastPrinted>2009-02-13T16:54:00Z</cp:lastPrinted>
  <dcterms:created xsi:type="dcterms:W3CDTF">2026-06-24T13:34:00Z</dcterms:created>
  <dcterms:modified xsi:type="dcterms:W3CDTF">2026-06-24T13:34:00Z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5b57c245-337f-42fa-8cd0-7a9e49271cc3</vt:lpwstr>
  </property>
</Properties>
</file>